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73BF" w:rsidRPr="00084487" w:rsidRDefault="0015096E" w:rsidP="00253D45">
      <w:pPr>
        <w:tabs>
          <w:tab w:val="left" w:pos="6480"/>
        </w:tabs>
      </w:pPr>
      <w:r>
        <w:rPr>
          <w:rStyle w:val="a9"/>
        </w:rPr>
        <w:endnoteReference w:id="1"/>
      </w:r>
      <w:r w:rsidR="00CC64F8">
        <w:rPr>
          <w:rStyle w:val="a9"/>
        </w:rPr>
        <w:endnoteReference w:id="2"/>
      </w:r>
      <w:r w:rsidR="00632EDE"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-739140</wp:posOffset>
            </wp:positionV>
            <wp:extent cx="7759065" cy="10972800"/>
            <wp:effectExtent l="0" t="0" r="0" b="0"/>
            <wp:wrapNone/>
            <wp:docPr id="538" name="Picture 5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065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F0441F" w:rsidP="00F0441F">
      <w:pPr>
        <w:tabs>
          <w:tab w:val="left" w:pos="3153"/>
        </w:tabs>
      </w:pPr>
      <w:r w:rsidRPr="00084487">
        <w:tab/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632EDE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414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5143500</wp:posOffset>
                </wp:positionV>
                <wp:extent cx="5257800" cy="1600200"/>
                <wp:effectExtent l="0" t="0" r="0" b="0"/>
                <wp:wrapNone/>
                <wp:docPr id="7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27D1" w:rsidRPr="005427D1" w:rsidRDefault="005427D1" w:rsidP="001A4AD3">
                            <w:pPr>
                              <w:pStyle w:val="My"/>
                              <w:rPr>
                                <w:rFonts w:ascii="微軟正黑體" w:eastAsia="微軟正黑體" w:hAnsi="微軟正黑體" w:cs="微軟正黑體"/>
                                <w:b/>
                                <w:bCs/>
                                <w:color w:val="146ABA"/>
                                <w:kern w:val="32"/>
                                <w:sz w:val="72"/>
                                <w:szCs w:val="56"/>
                                <w:lang w:val="en-US" w:eastAsia="zh-TW"/>
                              </w:rPr>
                            </w:pPr>
                            <w:r w:rsidRPr="005427D1">
                              <w:rPr>
                                <w:rFonts w:ascii="微軟正黑體" w:eastAsia="微軟正黑體" w:hAnsi="微軟正黑體" w:cs="微軟正黑體" w:hint="eastAsia"/>
                                <w:b/>
                                <w:bCs/>
                                <w:color w:val="146ABA"/>
                                <w:kern w:val="32"/>
                                <w:sz w:val="72"/>
                                <w:szCs w:val="56"/>
                                <w:lang w:val="en-US" w:eastAsia="zh-TW"/>
                              </w:rPr>
                              <w:t>資料庫系統期末專案</w:t>
                            </w:r>
                          </w:p>
                          <w:p w:rsidR="00AE5C01" w:rsidRPr="005427D1" w:rsidRDefault="005427D1" w:rsidP="001A4AD3">
                            <w:pPr>
                              <w:pStyle w:val="My"/>
                              <w:rPr>
                                <w:rFonts w:ascii="微軟正黑體" w:eastAsia="微軟正黑體" w:hAnsi="微軟正黑體"/>
                                <w:b/>
                                <w:color w:val="146ABA"/>
                                <w:sz w:val="44"/>
                                <w:szCs w:val="56"/>
                              </w:rPr>
                            </w:pPr>
                            <w:r w:rsidRPr="005427D1"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color w:val="146ABA"/>
                                <w:kern w:val="32"/>
                                <w:sz w:val="44"/>
                                <w:szCs w:val="56"/>
                                <w:lang w:val="en-US" w:eastAsia="zh-TW"/>
                              </w:rPr>
                              <w:t>-</w:t>
                            </w:r>
                            <w:r w:rsidRPr="005427D1"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color w:val="146ABA"/>
                                <w:kern w:val="32"/>
                                <w:sz w:val="44"/>
                                <w:szCs w:val="56"/>
                                <w:lang w:val="en-US"/>
                              </w:rPr>
                              <w:t>資工課程導覽平台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2" o:spid="_x0000_s1026" type="#_x0000_t202" style="position:absolute;margin-left:90pt;margin-top:405pt;width:414pt;height:126pt;z-index: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hsM+AIAAIcGAAAOAAAAZHJzL2Uyb0RvYy54bWysVduOmzAQfa/Uf7D8zgIJgQQtWSUEqkrb&#10;i7TbD3DABKtgU9tZsq367x2bJEvSPlTdEsnyZTw+Z+bM5Pbu0DboiUrFBE+wf+NhRHkhSsZ3Cf7y&#10;mDtzjJQmvCSN4DTBz1Thu+XbN7d9F9OJqEVTUonACVdx3yW41rqLXVcVNW2JuhEd5XBYCdkSDUu5&#10;c0tJevDeNu7E80K3F7LspCioUrC7GQ7x0vqvKlroT1WlqEZNggGbtqO049aM7vKWxDtJupoVRxjk&#10;H1C0hHF49OxqQzRBe8l+c9WyQgolKn1TiNYVVcUKajkAG9+7YvNQk45aLhAc1Z3DpP6f2+Lj02eJ&#10;WJngCCNOWkjRIz1otBYH5E8nJj59p2Iwe+jAUB/gAPJsuaruXhRfFeIirQnf0ZWUoq8pKQGfb266&#10;o6uDH2WcbPsPooSHyF4L6+hQydYED8KBwDvk6fmcGwOmgM3ZZBbNPTgq4MwPPQ+yb98g8el6J5V+&#10;R0WLzCTBEpJv3ZOne6UNHBKfTMxrXOSsaawAGn6xAYbDDrUKGm6TGKDA1FgaUDa7PxbeIptn88AJ&#10;JmHmBN5m46zyNHDC3I9mm+kmTTf+T4PCD+KalSXl5tGT0vzg7zJ51PygkbPWlGhYadwZSErutmkj&#10;0RMBpefmy47hGZm5lzBsSIDLFSV/EnjrycLJw3nkBHkwcxaRN3c8f7FehF6wCDb5JaV7xunrKaE+&#10;wQtIM0ak2UEzOVbUCP4Vy4kPv5MILsxapqGrNKxNMGgGPhMKEhttZry0c01YM8xHQTFE/hyUVT7z&#10;omA6d6JoNnWCaeY563meOqvUD8MoW6fr7CrPmdWOen1cbHZGQhzhPb7xAhmUe1KpLT5Tb0Pl6cP2&#10;AMRNRW5F+QxlKAUUCRQUdG+Y1EJ+x6iHTphg9W1PJMWoec+hlKfhLAqhdY4XcrzYjheEF+AqwRrS&#10;aKepHtrtvpNsV8NLQ/PgYgXlXzFbmC+ogIpZQLezpI6d2bTT8dpavfx/LH8BAAD//wMAUEsDBBQA&#10;BgAIAAAAIQAZl4RM2wAAAA0BAAAPAAAAZHJzL2Rvd25yZXYueG1sTI8xT8MwEIV3JP6DdUhs1E6H&#10;KkrjVKhSYelC6cLm2kdiJT5bttuGf48zwfY93dO799rd7CZ2w5isJwnVSgBD0t5Y6iWcPw8vNbCU&#10;FRk1eUIJP5hg1z0+tKox/k4feDvlnpUQSo2SMOQcGs6THtCptPIBqdy+fXQqFxl7bqK6l3A38bUQ&#10;G+6UpfJhUAH3A+rxdHUSwpuuKNsxVBaP8xjPx/z+paV8fppft8AyzvnPDEv9Uh260unir2QSm4qu&#10;RdmSJdTVAotDiLrQZaHNWgDvWv5/RfcLAAD//wMAUEsBAi0AFAAGAAgAAAAhALaDOJL+AAAA4QEA&#10;ABMAAAAAAAAAAAAAAAAAAAAAAFtDb250ZW50X1R5cGVzXS54bWxQSwECLQAUAAYACAAAACEAOP0h&#10;/9YAAACUAQAACwAAAAAAAAAAAAAAAAAvAQAAX3JlbHMvLnJlbHNQSwECLQAUAAYACAAAACEA904b&#10;DPgCAACHBgAADgAAAAAAAAAAAAAAAAAuAgAAZHJzL2Uyb0RvYy54bWxQSwECLQAUAAYACAAAACEA&#10;GZeETNsAAAANAQAADwAAAAAAAAAAAAAAAABSBQAAZHJzL2Rvd25yZXYueG1sUEsFBgAAAAAEAAQA&#10;8wAAAFoGAAAAAA==&#10;" filled="f" fillcolor="#fffffe" stroked="f" strokecolor="#212120" insetpen="t">
                <v:textbox inset="2.88pt,2.88pt,2.88pt,2.88pt">
                  <w:txbxContent>
                    <w:p w:rsidR="005427D1" w:rsidRPr="005427D1" w:rsidRDefault="005427D1" w:rsidP="001A4AD3">
                      <w:pPr>
                        <w:pStyle w:val="My"/>
                        <w:rPr>
                          <w:rFonts w:ascii="微軟正黑體" w:eastAsia="微軟正黑體" w:hAnsi="微軟正黑體" w:cs="微軟正黑體"/>
                          <w:b/>
                          <w:bCs/>
                          <w:color w:val="146ABA"/>
                          <w:kern w:val="32"/>
                          <w:sz w:val="72"/>
                          <w:szCs w:val="56"/>
                          <w:lang w:val="en-US" w:eastAsia="zh-TW"/>
                        </w:rPr>
                      </w:pPr>
                      <w:r w:rsidRPr="005427D1">
                        <w:rPr>
                          <w:rFonts w:ascii="微軟正黑體" w:eastAsia="微軟正黑體" w:hAnsi="微軟正黑體" w:cs="微軟正黑體" w:hint="eastAsia"/>
                          <w:b/>
                          <w:bCs/>
                          <w:color w:val="146ABA"/>
                          <w:kern w:val="32"/>
                          <w:sz w:val="72"/>
                          <w:szCs w:val="56"/>
                          <w:lang w:val="en-US" w:eastAsia="zh-TW"/>
                        </w:rPr>
                        <w:t>資料庫系統期末專案</w:t>
                      </w:r>
                    </w:p>
                    <w:p w:rsidR="00AE5C01" w:rsidRPr="005427D1" w:rsidRDefault="005427D1" w:rsidP="001A4AD3">
                      <w:pPr>
                        <w:pStyle w:val="My"/>
                        <w:rPr>
                          <w:rFonts w:ascii="微軟正黑體" w:eastAsia="微軟正黑體" w:hAnsi="微軟正黑體"/>
                          <w:b/>
                          <w:color w:val="146ABA"/>
                          <w:sz w:val="44"/>
                          <w:szCs w:val="56"/>
                        </w:rPr>
                      </w:pPr>
                      <w:r w:rsidRPr="005427D1">
                        <w:rPr>
                          <w:rFonts w:ascii="微軟正黑體" w:eastAsia="微軟正黑體" w:hAnsi="微軟正黑體" w:cs="Times New Roman"/>
                          <w:b/>
                          <w:bCs/>
                          <w:color w:val="146ABA"/>
                          <w:kern w:val="32"/>
                          <w:sz w:val="44"/>
                          <w:szCs w:val="56"/>
                          <w:lang w:val="en-US" w:eastAsia="zh-TW"/>
                        </w:rPr>
                        <w:t>-</w:t>
                      </w:r>
                      <w:r w:rsidRPr="005427D1">
                        <w:rPr>
                          <w:rFonts w:ascii="微軟正黑體" w:eastAsia="微軟正黑體" w:hAnsi="微軟正黑體" w:cs="Times New Roman" w:hint="eastAsia"/>
                          <w:b/>
                          <w:bCs/>
                          <w:color w:val="146ABA"/>
                          <w:kern w:val="32"/>
                          <w:sz w:val="44"/>
                          <w:szCs w:val="56"/>
                          <w:lang w:val="en-US"/>
                        </w:rPr>
                        <w:t>資工課程導覽平台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4A73BF" w:rsidRPr="00084487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632EDE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24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7200899</wp:posOffset>
                </wp:positionV>
                <wp:extent cx="5257800" cy="1209675"/>
                <wp:effectExtent l="0" t="0" r="0" b="9525"/>
                <wp:wrapNone/>
                <wp:docPr id="6" name="Text 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209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928A8" w:rsidRPr="005427D1" w:rsidRDefault="005427D1" w:rsidP="00A928A8">
                            <w:pPr>
                              <w:pStyle w:val="My"/>
                              <w:jc w:val="both"/>
                              <w:rPr>
                                <w:rStyle w:val="sowc"/>
                                <w:rFonts w:ascii="微軟正黑體" w:eastAsia="微軟正黑體" w:hAnsi="微軟正黑體" w:cs="新細明體"/>
                                <w:sz w:val="32"/>
                                <w:szCs w:val="26"/>
                                <w:lang w:val="en-US" w:eastAsia="zh-TW"/>
                              </w:rPr>
                            </w:pPr>
                            <w:r w:rsidRPr="005427D1">
                              <w:rPr>
                                <w:rStyle w:val="sowc"/>
                                <w:rFonts w:ascii="微軟正黑體" w:eastAsia="微軟正黑體" w:hAnsi="微軟正黑體" w:cs="新細明體" w:hint="eastAsia"/>
                                <w:sz w:val="32"/>
                                <w:szCs w:val="26"/>
                                <w:lang w:val="en-US" w:eastAsia="zh-TW"/>
                              </w:rPr>
                              <w:t>資工3</w:t>
                            </w:r>
                            <w:r w:rsidRPr="005427D1">
                              <w:rPr>
                                <w:rStyle w:val="sowc"/>
                                <w:rFonts w:ascii="微軟正黑體" w:eastAsia="微軟正黑體" w:hAnsi="微軟正黑體" w:cs="新細明體"/>
                                <w:sz w:val="32"/>
                                <w:szCs w:val="26"/>
                                <w:lang w:val="en-US" w:eastAsia="zh-TW"/>
                              </w:rPr>
                              <w:t>B</w:t>
                            </w:r>
                          </w:p>
                          <w:p w:rsidR="005427D1" w:rsidRDefault="005427D1" w:rsidP="00A928A8">
                            <w:pPr>
                              <w:pStyle w:val="My"/>
                              <w:jc w:val="both"/>
                              <w:rPr>
                                <w:rStyle w:val="sowc"/>
                                <w:rFonts w:ascii="微軟正黑體" w:eastAsia="微軟正黑體" w:hAnsi="微軟正黑體" w:cs="新細明體"/>
                                <w:sz w:val="32"/>
                                <w:szCs w:val="26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新細明體" w:hint="eastAsia"/>
                                <w:sz w:val="32"/>
                                <w:szCs w:val="26"/>
                                <w:lang w:val="en-US" w:eastAsia="zh-TW"/>
                              </w:rPr>
                              <w:t>0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 w:cs="新細明體"/>
                                <w:sz w:val="32"/>
                                <w:szCs w:val="26"/>
                                <w:lang w:val="en-US" w:eastAsia="zh-TW"/>
                              </w:rPr>
                              <w:t>0957101</w:t>
                            </w:r>
                            <w:r w:rsidRPr="005427D1">
                              <w:rPr>
                                <w:rStyle w:val="sowc"/>
                                <w:rFonts w:ascii="微軟正黑體" w:eastAsia="微軟正黑體" w:hAnsi="微軟正黑體" w:cs="新細明體" w:hint="eastAsia"/>
                                <w:sz w:val="32"/>
                                <w:szCs w:val="26"/>
                                <w:lang w:val="en-US" w:eastAsia="zh-TW"/>
                              </w:rPr>
                              <w:t>林一、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 w:cs="新細明體" w:hint="eastAsia"/>
                                <w:sz w:val="32"/>
                                <w:szCs w:val="26"/>
                                <w:lang w:val="en-US" w:eastAsia="zh-TW"/>
                              </w:rPr>
                              <w:t>0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 w:cs="新細明體"/>
                                <w:sz w:val="32"/>
                                <w:szCs w:val="26"/>
                                <w:lang w:val="en-US" w:eastAsia="zh-TW"/>
                              </w:rPr>
                              <w:t>0957141</w:t>
                            </w:r>
                            <w:r w:rsidRPr="005427D1">
                              <w:rPr>
                                <w:rStyle w:val="sowc"/>
                                <w:rFonts w:ascii="微軟正黑體" w:eastAsia="微軟正黑體" w:hAnsi="微軟正黑體" w:cs="新細明體" w:hint="eastAsia"/>
                                <w:sz w:val="32"/>
                                <w:szCs w:val="26"/>
                                <w:lang w:val="en-US" w:eastAsia="zh-TW"/>
                              </w:rPr>
                              <w:t>王裕傑、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 w:cs="新細明體" w:hint="eastAsia"/>
                                <w:sz w:val="32"/>
                                <w:szCs w:val="26"/>
                                <w:lang w:val="en-US" w:eastAsia="zh-TW"/>
                              </w:rPr>
                              <w:t>0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 w:cs="新細明體"/>
                                <w:sz w:val="32"/>
                                <w:szCs w:val="26"/>
                                <w:lang w:val="en-US" w:eastAsia="zh-TW"/>
                              </w:rPr>
                              <w:t>0957109</w:t>
                            </w:r>
                            <w:r w:rsidRPr="005427D1">
                              <w:rPr>
                                <w:rStyle w:val="sowc"/>
                                <w:rFonts w:ascii="微軟正黑體" w:eastAsia="微軟正黑體" w:hAnsi="微軟正黑體" w:cs="新細明體" w:hint="eastAsia"/>
                                <w:sz w:val="32"/>
                                <w:szCs w:val="26"/>
                                <w:lang w:val="en-US" w:eastAsia="zh-TW"/>
                              </w:rPr>
                              <w:t>洪崇維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2" o:spid="_x0000_s1027" type="#_x0000_t202" style="position:absolute;margin-left:90pt;margin-top:567pt;width:414pt;height:95.25pt;z-index: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Fm/AIAAI4GAAAOAAAAZHJzL2Uyb0RvYy54bWysVVtvmzAUfp+0/2D5nXIJgYBKq4TANKm7&#10;SO1+gAMmWAOb2U5JN+2/79gkLe32MK0jknVsH5/zfeeWy+tj36F7KhUTPMP+hYcR5ZWoGd9n+Mtd&#10;6awwUprwmnSC0ww/UIWvr96+uRyHlAaiFV1NJQIjXKXjkOFW6yF1XVW1tCfqQgyUw2UjZE80bOXe&#10;rSUZwXrfuYHnRe4oZD1IUVGl4HQ7XeIra79paKU/NY2iGnUZBmzartKuO7O6V5ck3UsytKw6wSD/&#10;gKInjIPTR1Nbogk6SPabqZ5VUijR6ItK9K5oGlZRywHY+N4LNrctGajlAsFRw2OY1P8zW328/ywR&#10;qzMcYcRJDym6o0eNNuKIwigw8RkHlYLa7QCK+ggXkGfLVQ03ovqqEBd5S/ierqUUY0tJDfh889Kd&#10;PZ3sKGNkN34QNTgiBy2soWMjexM8CAcC65Cnh8fcGDAVHC6DZbzy4KqCOz/wkiheWh8kPT8fpNLv&#10;qOiRETIsIfnWPLm/UdrAIelZxXjjomRdZwug488OQHE6obaCptckBSggGk0Dymb3R+IlxapYhU4Y&#10;RIUTetutsy7z0IlKP15uF9s83/o/DQo/TFtW15Qbp+dK88O/y+Sp5qcaeaw1JTpWG3MGkpL7Xd5J&#10;dE+g0kvzFafwzNTc5zBsSIDLC0p+EHqbIHHKaBU7YRkunST2Vo7nJ5sk8sIk3JbPKd0wTl9PCY0Z&#10;TiDNGJFuD8Pk1FEz+C9YBj78bAtDwp6p9UzDVOlYn2GoGfhMKEhqarPgtZU1Yd0kz4JiiPw5KOty&#10;6cXhYuXE8XLhhIvCczarMnfWuR9FcbHJN8WLPBe2dtTr42KzMyvEGd6TjyfIEIhzldrmM/02dZ4+&#10;7o62z21nmsbcifoBulEK6BXoKxjiILRCfsdohIGYYfXtQCTFqHvPoaMX0TKGGaHnGznf7OYbwisw&#10;lWEN2bRirqepexgk27fgaZohXKxhCjTM9ucTKmBkNjD0LLfTgDZTdb63Wk9/I1e/AAAA//8DAFBL&#10;AwQUAAYACAAAACEAj04dkt4AAAAOAQAADwAAAGRycy9kb3ducmV2LnhtbEyPwU7DMBBE70j8g7VI&#10;3KidtqAoxKkQEnDphbYXbm6yJFbitWW7bfh7tie4vdGOZmfqzewmccaYrCcNxUKBQGp9Z6nXcNi/&#10;PZQgUjbUmckTavjBBJvm9qY2Vecv9InnXe4Fh1CqjIYh51BJmdoBnUkLH5D49u2jM5ll7GUXzYXD&#10;3SSXSj1JZyzxh8EEfB2wHXcnpyG8twVlO4bC4nYe42GbP75are/v5pdnEBnn/GeGa32uDg13OvoT&#10;dUlMrEvFWzJDsVozXS1KlUxHptVy/QiyqeX/Gc0vAAAA//8DAFBLAQItABQABgAIAAAAIQC2gziS&#10;/gAAAOEBAAATAAAAAAAAAAAAAAAAAAAAAABbQ29udGVudF9UeXBlc10ueG1sUEsBAi0AFAAGAAgA&#10;AAAhADj9If/WAAAAlAEAAAsAAAAAAAAAAAAAAAAALwEAAF9yZWxzLy5yZWxzUEsBAi0AFAAGAAgA&#10;AAAhAJmtAWb8AgAAjgYAAA4AAAAAAAAAAAAAAAAALgIAAGRycy9lMm9Eb2MueG1sUEsBAi0AFAAG&#10;AAgAAAAhAI9OHZLeAAAADgEAAA8AAAAAAAAAAAAAAAAAVgUAAGRycy9kb3ducmV2LnhtbFBLBQYA&#10;AAAABAAEAPMAAABhBgAAAAA=&#10;" filled="f" fillcolor="#fffffe" stroked="f" strokecolor="#212120" insetpen="t">
                <v:textbox inset="2.88pt,2.88pt,2.88pt,2.88pt">
                  <w:txbxContent>
                    <w:p w:rsidR="00A928A8" w:rsidRPr="005427D1" w:rsidRDefault="005427D1" w:rsidP="00A928A8">
                      <w:pPr>
                        <w:pStyle w:val="My"/>
                        <w:jc w:val="both"/>
                        <w:rPr>
                          <w:rStyle w:val="sowc"/>
                          <w:rFonts w:ascii="微軟正黑體" w:eastAsia="微軟正黑體" w:hAnsi="微軟正黑體" w:cs="新細明體"/>
                          <w:sz w:val="32"/>
                          <w:szCs w:val="26"/>
                          <w:lang w:val="en-US" w:eastAsia="zh-TW"/>
                        </w:rPr>
                      </w:pPr>
                      <w:r w:rsidRPr="005427D1">
                        <w:rPr>
                          <w:rStyle w:val="sowc"/>
                          <w:rFonts w:ascii="微軟正黑體" w:eastAsia="微軟正黑體" w:hAnsi="微軟正黑體" w:cs="新細明體" w:hint="eastAsia"/>
                          <w:sz w:val="32"/>
                          <w:szCs w:val="26"/>
                          <w:lang w:val="en-US" w:eastAsia="zh-TW"/>
                        </w:rPr>
                        <w:t>資工3</w:t>
                      </w:r>
                      <w:r w:rsidRPr="005427D1">
                        <w:rPr>
                          <w:rStyle w:val="sowc"/>
                          <w:rFonts w:ascii="微軟正黑體" w:eastAsia="微軟正黑體" w:hAnsi="微軟正黑體" w:cs="新細明體"/>
                          <w:sz w:val="32"/>
                          <w:szCs w:val="26"/>
                          <w:lang w:val="en-US" w:eastAsia="zh-TW"/>
                        </w:rPr>
                        <w:t>B</w:t>
                      </w:r>
                    </w:p>
                    <w:p w:rsidR="005427D1" w:rsidRDefault="005427D1" w:rsidP="00A928A8">
                      <w:pPr>
                        <w:pStyle w:val="My"/>
                        <w:jc w:val="both"/>
                        <w:rPr>
                          <w:rStyle w:val="sowc"/>
                          <w:rFonts w:ascii="微軟正黑體" w:eastAsia="微軟正黑體" w:hAnsi="微軟正黑體" w:cs="新細明體"/>
                          <w:sz w:val="32"/>
                          <w:szCs w:val="26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新細明體" w:hint="eastAsia"/>
                          <w:sz w:val="32"/>
                          <w:szCs w:val="26"/>
                          <w:lang w:val="en-US" w:eastAsia="zh-TW"/>
                        </w:rPr>
                        <w:t>0</w:t>
                      </w:r>
                      <w:r>
                        <w:rPr>
                          <w:rStyle w:val="sowc"/>
                          <w:rFonts w:ascii="微軟正黑體" w:eastAsia="微軟正黑體" w:hAnsi="微軟正黑體" w:cs="新細明體"/>
                          <w:sz w:val="32"/>
                          <w:szCs w:val="26"/>
                          <w:lang w:val="en-US" w:eastAsia="zh-TW"/>
                        </w:rPr>
                        <w:t>0957101</w:t>
                      </w:r>
                      <w:r w:rsidRPr="005427D1">
                        <w:rPr>
                          <w:rStyle w:val="sowc"/>
                          <w:rFonts w:ascii="微軟正黑體" w:eastAsia="微軟正黑體" w:hAnsi="微軟正黑體" w:cs="新細明體" w:hint="eastAsia"/>
                          <w:sz w:val="32"/>
                          <w:szCs w:val="26"/>
                          <w:lang w:val="en-US" w:eastAsia="zh-TW"/>
                        </w:rPr>
                        <w:t>林一、</w:t>
                      </w:r>
                      <w:r>
                        <w:rPr>
                          <w:rStyle w:val="sowc"/>
                          <w:rFonts w:ascii="微軟正黑體" w:eastAsia="微軟正黑體" w:hAnsi="微軟正黑體" w:cs="新細明體" w:hint="eastAsia"/>
                          <w:sz w:val="32"/>
                          <w:szCs w:val="26"/>
                          <w:lang w:val="en-US" w:eastAsia="zh-TW"/>
                        </w:rPr>
                        <w:t>0</w:t>
                      </w:r>
                      <w:r>
                        <w:rPr>
                          <w:rStyle w:val="sowc"/>
                          <w:rFonts w:ascii="微軟正黑體" w:eastAsia="微軟正黑體" w:hAnsi="微軟正黑體" w:cs="新細明體"/>
                          <w:sz w:val="32"/>
                          <w:szCs w:val="26"/>
                          <w:lang w:val="en-US" w:eastAsia="zh-TW"/>
                        </w:rPr>
                        <w:t>0957141</w:t>
                      </w:r>
                      <w:r w:rsidRPr="005427D1">
                        <w:rPr>
                          <w:rStyle w:val="sowc"/>
                          <w:rFonts w:ascii="微軟正黑體" w:eastAsia="微軟正黑體" w:hAnsi="微軟正黑體" w:cs="新細明體" w:hint="eastAsia"/>
                          <w:sz w:val="32"/>
                          <w:szCs w:val="26"/>
                          <w:lang w:val="en-US" w:eastAsia="zh-TW"/>
                        </w:rPr>
                        <w:t>王裕傑、</w:t>
                      </w:r>
                      <w:r>
                        <w:rPr>
                          <w:rStyle w:val="sowc"/>
                          <w:rFonts w:ascii="微軟正黑體" w:eastAsia="微軟正黑體" w:hAnsi="微軟正黑體" w:cs="新細明體" w:hint="eastAsia"/>
                          <w:sz w:val="32"/>
                          <w:szCs w:val="26"/>
                          <w:lang w:val="en-US" w:eastAsia="zh-TW"/>
                        </w:rPr>
                        <w:t>0</w:t>
                      </w:r>
                      <w:r>
                        <w:rPr>
                          <w:rStyle w:val="sowc"/>
                          <w:rFonts w:ascii="微軟正黑體" w:eastAsia="微軟正黑體" w:hAnsi="微軟正黑體" w:cs="新細明體"/>
                          <w:sz w:val="32"/>
                          <w:szCs w:val="26"/>
                          <w:lang w:val="en-US" w:eastAsia="zh-TW"/>
                        </w:rPr>
                        <w:t>0957109</w:t>
                      </w:r>
                      <w:r w:rsidRPr="005427D1">
                        <w:rPr>
                          <w:rStyle w:val="sowc"/>
                          <w:rFonts w:ascii="微軟正黑體" w:eastAsia="微軟正黑體" w:hAnsi="微軟正黑體" w:cs="新細明體" w:hint="eastAsia"/>
                          <w:sz w:val="32"/>
                          <w:szCs w:val="26"/>
                          <w:lang w:val="en-US" w:eastAsia="zh-TW"/>
                        </w:rPr>
                        <w:t>洪崇維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CC64F8" w:rsidP="007D5AC1">
      <w:r>
        <w:rPr>
          <w:noProof/>
          <w:lang w:eastAsia="en-US"/>
        </w:rPr>
        <w:lastRenderedPageBreak/>
        <w:drawing>
          <wp:anchor distT="0" distB="0" distL="114300" distR="114300" simplePos="0" relativeHeight="251663360" behindDoc="1" locked="0" layoutInCell="1" allowOverlap="1" wp14:anchorId="4B9F6A45" wp14:editId="3DBCC2DE">
            <wp:simplePos x="0" y="0"/>
            <wp:positionH relativeFrom="column">
              <wp:posOffset>-342900</wp:posOffset>
            </wp:positionH>
            <wp:positionV relativeFrom="paragraph">
              <wp:posOffset>-1410335</wp:posOffset>
            </wp:positionV>
            <wp:extent cx="7886700" cy="2788285"/>
            <wp:effectExtent l="0" t="0" r="0" b="0"/>
            <wp:wrapNone/>
            <wp:docPr id="11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3BF" w:rsidRPr="00084487" w:rsidRDefault="004A73BF" w:rsidP="007D5AC1"/>
    <w:p w:rsidR="004A73BF" w:rsidRPr="00084487" w:rsidRDefault="00CC64F8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721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ge">
                  <wp:posOffset>1143000</wp:posOffset>
                </wp:positionV>
                <wp:extent cx="6638925" cy="4686300"/>
                <wp:effectExtent l="0" t="0" r="9525" b="0"/>
                <wp:wrapNone/>
                <wp:docPr id="5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468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C64F8" w:rsidRPr="00CC64F8" w:rsidRDefault="00CC64F8" w:rsidP="00E85D18">
                            <w:pPr>
                              <w:pStyle w:val="MyHeadtitle"/>
                              <w:rPr>
                                <w:rFonts w:ascii="微軟正黑體" w:eastAsia="微軟正黑體" w:hAnsi="微軟正黑體" w:cs="新細明體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</w:pPr>
                            <w:r w:rsidRPr="00CC64F8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一、系統功能介紹</w:t>
                            </w:r>
                          </w:p>
                          <w:p w:rsidR="00151FD0" w:rsidRDefault="00C40D1A" w:rsidP="00CC64F8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/>
                              </w:rPr>
                            </w:pPr>
                            <w:r w:rsidRPr="00CC64F8"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/>
                              </w:rPr>
                              <w:t>此網站是資工課程導覽平台，提供學生</w:t>
                            </w:r>
                            <w:r w:rsidRPr="00CC64F8">
                              <w:rPr>
                                <w:rStyle w:val="sowc"/>
                                <w:rFonts w:ascii="微軟正黑體" w:eastAsia="微軟正黑體" w:hAnsi="微軟正黑體" w:cs="新細明體" w:hint="eastAsia"/>
                                <w:color w:val="333333"/>
                                <w:lang w:val="en-US"/>
                              </w:rPr>
                              <w:t>查</w:t>
                            </w:r>
                            <w:r w:rsidRPr="00CC64F8">
                              <w:rPr>
                                <w:rStyle w:val="sowc"/>
                                <w:rFonts w:ascii="微軟正黑體" w:eastAsia="微軟正黑體" w:hAnsi="微軟正黑體" w:cs="Batang" w:hint="eastAsia"/>
                                <w:color w:val="333333"/>
                                <w:lang w:val="en-US"/>
                              </w:rPr>
                              <w:t>詢課程資訊、課程分類，能根據已修課程，推薦性質相近的合適課程，並初步了解課程內容。於課程介紹下方建立匿名留言板，使學生能進行互動與留言。此外，老師可以新增、修改課程資訊與參考資料。</w:t>
                            </w:r>
                          </w:p>
                          <w:p w:rsidR="00213827" w:rsidRDefault="00CC64F8" w:rsidP="00213827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Theme="minorEastAsia" w:hAnsi="微軟正黑體" w:hint="eastAsia"/>
                                <w:color w:val="333333"/>
                                <w:lang w:val="en-US" w:eastAsia="zh-TW"/>
                              </w:rPr>
                              <w:t xml:space="preserve"> </w:t>
                            </w:r>
                            <w:r>
                              <w:rPr>
                                <w:rStyle w:val="sowc"/>
                                <w:rFonts w:ascii="微軟正黑體" w:eastAsiaTheme="minorEastAsia" w:hAnsi="微軟正黑體"/>
                                <w:color w:val="333333"/>
                                <w:lang w:val="en-US" w:eastAsia="zh-TW"/>
                              </w:rPr>
                              <w:t xml:space="preserve"> </w:t>
                            </w:r>
                          </w:p>
                          <w:p w:rsidR="00203546" w:rsidRDefault="00203546" w:rsidP="00213827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213827" w:rsidRPr="00213827" w:rsidRDefault="00213827" w:rsidP="00213827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CC64F8" w:rsidRPr="00CC64F8" w:rsidRDefault="00CC64F8" w:rsidP="00CC64F8">
                            <w:pPr>
                              <w:pStyle w:val="My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公告：管理員與老師能公布資訊。</w:t>
                            </w:r>
                          </w:p>
                          <w:p w:rsidR="00CC64F8" w:rsidRDefault="00CC64F8" w:rsidP="00CC64F8">
                            <w:pPr>
                              <w:pStyle w:val="My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所有課程：顯示所有課程的資訊與課程地圖。</w:t>
                            </w:r>
                          </w:p>
                          <w:p w:rsidR="00CC64F8" w:rsidRPr="00CC64F8" w:rsidRDefault="00CC64F8" w:rsidP="00CC64F8">
                            <w:pPr>
                              <w:pStyle w:val="My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分類：課程按照類型、特色、相關性，分類與排序。</w:t>
                            </w:r>
                          </w:p>
                          <w:p w:rsidR="00CC64F8" w:rsidRDefault="00CC64F8" w:rsidP="00CC64F8">
                            <w:pPr>
                              <w:pStyle w:val="My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我的課程：老師可以管理自己的課程，學生可以新增自己的修課</w:t>
                            </w:r>
                            <w:r w:rsidR="00212031"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內容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。</w:t>
                            </w:r>
                          </w:p>
                          <w:p w:rsidR="00CC64F8" w:rsidRDefault="00CC64F8" w:rsidP="00CC64F8">
                            <w:pPr>
                              <w:pStyle w:val="My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推薦課程：系統會</w:t>
                            </w:r>
                            <w:r w:rsidRPr="00CC64F8">
                              <w:rPr>
                                <w:rStyle w:val="sowc"/>
                                <w:rFonts w:ascii="微軟正黑體" w:eastAsia="微軟正黑體" w:hAnsi="微軟正黑體" w:cs="Batang" w:hint="eastAsia"/>
                                <w:color w:val="333333"/>
                                <w:lang w:val="en-US"/>
                              </w:rPr>
                              <w:t>根據已修課程，推薦性質相近的合適課程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 w:cs="Batang" w:hint="eastAsia"/>
                                <w:color w:val="333333"/>
                                <w:lang w:val="en-US" w:eastAsia="zh-TW"/>
                              </w:rPr>
                              <w:t>。</w:t>
                            </w:r>
                          </w:p>
                          <w:p w:rsidR="00CC64F8" w:rsidRPr="00CC64F8" w:rsidRDefault="00CC64F8" w:rsidP="00CC64F8">
                            <w:pPr>
                              <w:pStyle w:val="My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留言板：所有課程底下皆可以匿名留言，留下對</w:t>
                            </w:r>
                            <w:r w:rsidR="00212031"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本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color w:val="333333"/>
                                <w:lang w:val="en-US" w:eastAsia="zh-TW"/>
                              </w:rPr>
                              <w:t>課程的意見與建議。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9" o:spid="_x0000_s1028" type="#_x0000_t202" style="position:absolute;margin-left:45pt;margin-top:90pt;width:522.75pt;height:369pt;z-index:25165721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89/QIAAI4GAAAOAAAAZHJzL2Uyb0RvYy54bWysVW1vmzAQ/j5p/8Hyd8pLCAFUWiUEpknd&#10;i9TuBzhggjWwme2WdNP++84maUm3D9M6Ill+OZ+fu+e5y+X1oe/QA5WKCZ5h/8LDiPJK1IzvM/zl&#10;rnRijJQmvCad4DTDj1Th66u3by7HIaWBaEVXU4nACVfpOGS41XpIXVdVLe2JuhAD5XDYCNkTDUu5&#10;d2tJRvDed27geZE7ClkPUlRUKdjdTof4yvpvGlrpT02jqEZdhgGbtqO0486M7tUlSfeSDC2rjjDI&#10;P6DoCePw6JOrLdEE3Uv2m6ueVVIo0eiLSvSuaBpWURsDRON7L6K5bclAbSyQHDU8pUn9P7fVx4fP&#10;ErE6w0uMOOmBojt60GgjDijwE5OfcVApmN0OYKgPcAA821jVcCOqrwpxkbeE7+laSjG2lNSAzzc3&#10;3dnVyY8yTnbjB1HDQ+ReC+vo0MjeJA/SgcA78PT4xI0BU8FmFC3iJACQFZyFURwtPMueS9LT9UEq&#10;/Y6KHplJhiWQb92ThxulDRySnkzMa1yUrOusADp+tgGG0w61CppukxSgwNRYGlCW3R+JlxRxEYdO&#10;GESFE3rbrbMu89CJSn+13C62eb71fxoUfpi2rK4pN4+elOaHf8fkUfOTRp60pkTHauPOQFJyv8s7&#10;iR4IKL00X2EpgJNnM/cchk0JxPIiJD8IvU2QOGUUr5ywDJdOsvJix/OTTRJ5YRJuy/OQbhinrw8J&#10;jRlOloZi0u2hmRwragb/RZSBD7+TCM7Meqahq3Ssz3DsmW+qc6PNgteWck1YN81nSTGB/Dkp63Lp&#10;rcJF7KxWy4UTLgrP2cRl7qxzP4pWxSbfFC94Lqx21OvzYtmZCXGG9/jGM2RQ7kmltvhMvU2Vpw+7&#10;g63z4FTTO1E/QjVKAbUCJQdNHCatkN8xGqEhZlh9uyeSYtS951DRi2i5iqCDzhdyvtjNF4RX4CrD&#10;Gti001xPXfd+kGzfwktTD+FiDV2gYbY+TbuYUEFEZgFNz8Z2bNCmq87X1ur5b+TqFwAAAP//AwBQ&#10;SwMEFAAGAAgAAAAhAKs1xU7aAAAACwEAAA8AAABkcnMvZG93bnJldi54bWxMT8tOwzAQvCPxD9Yi&#10;caNOQEUlxKkQEnDppY8LN9dekijx2rLdNvw9m1O57Tw0O1OvJzeKM8bUe1JQLgoQSMbbnloFh/3H&#10;wwpEypqsHj2hgl9MsG5ub2pdWX+hLZ53uRUcQqnSCrqcQyVlMh06nRY+ILH246PTmWFspY36wuFu&#10;lI9F8Syd7ok/dDrge4dm2J2cgvBpSsr9EMoeN9MQD5v89W2Uur+b3l5BZJzy1Qxzfa4ODXc6+hPZ&#10;JEYFLwVPycyv5mM2lE/LJYgjS8yBbGr5f0PzBwAA//8DAFBLAQItABQABgAIAAAAIQC2gziS/gAA&#10;AOEBAAATAAAAAAAAAAAAAAAAAAAAAABbQ29udGVudF9UeXBlc10ueG1sUEsBAi0AFAAGAAgAAAAh&#10;ADj9If/WAAAAlAEAAAsAAAAAAAAAAAAAAAAALwEAAF9yZWxzLy5yZWxzUEsBAi0AFAAGAAgAAAAh&#10;ALNwvz39AgAAjgYAAA4AAAAAAAAAAAAAAAAALgIAAGRycy9lMm9Eb2MueG1sUEsBAi0AFAAGAAgA&#10;AAAhAKs1xU7aAAAACwEAAA8AAAAAAAAAAAAAAAAAVwUAAGRycy9kb3ducmV2LnhtbFBLBQYAAAAA&#10;BAAEAPMAAABeBgAAAAA=&#10;" filled="f" fillcolor="#fffffe" stroked="f" strokecolor="#212120" insetpen="t">
                <v:textbox inset="2.88pt,2.88pt,2.88pt,2.88pt">
                  <w:txbxContent>
                    <w:p w:rsidR="00CC64F8" w:rsidRPr="00CC64F8" w:rsidRDefault="00CC64F8" w:rsidP="00E85D18">
                      <w:pPr>
                        <w:pStyle w:val="MyHeadtitle"/>
                        <w:rPr>
                          <w:rFonts w:ascii="微軟正黑體" w:eastAsia="微軟正黑體" w:hAnsi="微軟正黑體" w:cs="新細明體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</w:pPr>
                      <w:r w:rsidRPr="00CC64F8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一、系統功能介紹</w:t>
                      </w:r>
                    </w:p>
                    <w:p w:rsidR="00151FD0" w:rsidRDefault="00C40D1A" w:rsidP="00CC64F8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/>
                        </w:rPr>
                      </w:pPr>
                      <w:r w:rsidRPr="00CC64F8"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/>
                        </w:rPr>
                        <w:t>此網站是資工課程導覽平台，提供學生</w:t>
                      </w:r>
                      <w:r w:rsidRPr="00CC64F8">
                        <w:rPr>
                          <w:rStyle w:val="sowc"/>
                          <w:rFonts w:ascii="微軟正黑體" w:eastAsia="微軟正黑體" w:hAnsi="微軟正黑體" w:cs="新細明體" w:hint="eastAsia"/>
                          <w:color w:val="333333"/>
                          <w:lang w:val="en-US"/>
                        </w:rPr>
                        <w:t>查</w:t>
                      </w:r>
                      <w:r w:rsidRPr="00CC64F8">
                        <w:rPr>
                          <w:rStyle w:val="sowc"/>
                          <w:rFonts w:ascii="微軟正黑體" w:eastAsia="微軟正黑體" w:hAnsi="微軟正黑體" w:cs="Batang" w:hint="eastAsia"/>
                          <w:color w:val="333333"/>
                          <w:lang w:val="en-US"/>
                        </w:rPr>
                        <w:t>詢課程資訊、課程分類，能根據已修課程，推薦性質相近的合適課程，並初步了解課程內容。於課程介紹下方建立匿名留言板，使學生能進行互動與留言。此外，老師可以新增、修改課程資訊與參考資料。</w:t>
                      </w:r>
                    </w:p>
                    <w:p w:rsidR="00213827" w:rsidRDefault="00CC64F8" w:rsidP="00213827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Theme="minorEastAsia" w:hAnsi="微軟正黑體" w:hint="eastAsia"/>
                          <w:color w:val="333333"/>
                          <w:lang w:val="en-US" w:eastAsia="zh-TW"/>
                        </w:rPr>
                        <w:t xml:space="preserve"> </w:t>
                      </w:r>
                      <w:r>
                        <w:rPr>
                          <w:rStyle w:val="sowc"/>
                          <w:rFonts w:ascii="微軟正黑體" w:eastAsiaTheme="minorEastAsia" w:hAnsi="微軟正黑體"/>
                          <w:color w:val="333333"/>
                          <w:lang w:val="en-US" w:eastAsia="zh-TW"/>
                        </w:rPr>
                        <w:t xml:space="preserve"> </w:t>
                      </w:r>
                    </w:p>
                    <w:p w:rsidR="00203546" w:rsidRDefault="00203546" w:rsidP="00213827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/>
                          <w:color w:val="333333"/>
                          <w:lang w:val="en-US" w:eastAsia="zh-TW"/>
                        </w:rPr>
                      </w:pPr>
                    </w:p>
                    <w:p w:rsidR="00213827" w:rsidRPr="00213827" w:rsidRDefault="00213827" w:rsidP="00213827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/>
                          <w:color w:val="333333"/>
                          <w:lang w:val="en-US" w:eastAsia="zh-TW"/>
                        </w:rPr>
                      </w:pPr>
                    </w:p>
                    <w:p w:rsidR="00CC64F8" w:rsidRPr="00CC64F8" w:rsidRDefault="00CC64F8" w:rsidP="00CC64F8">
                      <w:pPr>
                        <w:pStyle w:val="My"/>
                        <w:numPr>
                          <w:ilvl w:val="0"/>
                          <w:numId w:val="2"/>
                        </w:numPr>
                        <w:jc w:val="both"/>
                        <w:rPr>
                          <w:rStyle w:val="sowc"/>
                          <w:rFonts w:ascii="微軟正黑體" w:eastAsia="微軟正黑體" w:hAnsi="微軟正黑體" w:cs="微軟正黑體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公告：管理員與老師能公布資訊。</w:t>
                      </w:r>
                    </w:p>
                    <w:p w:rsidR="00CC64F8" w:rsidRDefault="00CC64F8" w:rsidP="00CC64F8">
                      <w:pPr>
                        <w:pStyle w:val="My"/>
                        <w:numPr>
                          <w:ilvl w:val="0"/>
                          <w:numId w:val="2"/>
                        </w:numPr>
                        <w:jc w:val="both"/>
                        <w:rPr>
                          <w:rStyle w:val="sowc"/>
                          <w:rFonts w:ascii="微軟正黑體" w:eastAsia="微軟正黑體" w:hAnsi="微軟正黑體" w:cs="微軟正黑體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所有課程：顯示所有課程的資訊與課程地圖。</w:t>
                      </w:r>
                    </w:p>
                    <w:p w:rsidR="00CC64F8" w:rsidRPr="00CC64F8" w:rsidRDefault="00CC64F8" w:rsidP="00CC64F8">
                      <w:pPr>
                        <w:pStyle w:val="My"/>
                        <w:numPr>
                          <w:ilvl w:val="0"/>
                          <w:numId w:val="2"/>
                        </w:numPr>
                        <w:jc w:val="both"/>
                        <w:rPr>
                          <w:rStyle w:val="sowc"/>
                          <w:rFonts w:ascii="微軟正黑體" w:eastAsia="微軟正黑體" w:hAnsi="微軟正黑體" w:cs="微軟正黑體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分類：課程按照類型、特色、相關性，分類與排序。</w:t>
                      </w:r>
                    </w:p>
                    <w:p w:rsidR="00CC64F8" w:rsidRDefault="00CC64F8" w:rsidP="00CC64F8">
                      <w:pPr>
                        <w:pStyle w:val="My"/>
                        <w:numPr>
                          <w:ilvl w:val="0"/>
                          <w:numId w:val="2"/>
                        </w:numPr>
                        <w:jc w:val="both"/>
                        <w:rPr>
                          <w:rStyle w:val="sowc"/>
                          <w:rFonts w:ascii="微軟正黑體" w:eastAsia="微軟正黑體" w:hAnsi="微軟正黑體" w:cs="微軟正黑體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我的課程：老師可以管理自己的課程，學生可以新增自己的修課</w:t>
                      </w:r>
                      <w:r w:rsidR="00212031"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內容</w:t>
                      </w: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。</w:t>
                      </w:r>
                    </w:p>
                    <w:p w:rsidR="00CC64F8" w:rsidRDefault="00CC64F8" w:rsidP="00CC64F8">
                      <w:pPr>
                        <w:pStyle w:val="My"/>
                        <w:numPr>
                          <w:ilvl w:val="0"/>
                          <w:numId w:val="2"/>
                        </w:numPr>
                        <w:jc w:val="both"/>
                        <w:rPr>
                          <w:rStyle w:val="sowc"/>
                          <w:rFonts w:ascii="微軟正黑體" w:eastAsia="微軟正黑體" w:hAnsi="微軟正黑體" w:cs="微軟正黑體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推薦課程：系統會</w:t>
                      </w:r>
                      <w:r w:rsidRPr="00CC64F8">
                        <w:rPr>
                          <w:rStyle w:val="sowc"/>
                          <w:rFonts w:ascii="微軟正黑體" w:eastAsia="微軟正黑體" w:hAnsi="微軟正黑體" w:cs="Batang" w:hint="eastAsia"/>
                          <w:color w:val="333333"/>
                          <w:lang w:val="en-US"/>
                        </w:rPr>
                        <w:t>根據已修課程，推薦性質相近的合適課程</w:t>
                      </w:r>
                      <w:r>
                        <w:rPr>
                          <w:rStyle w:val="sowc"/>
                          <w:rFonts w:ascii="微軟正黑體" w:eastAsia="微軟正黑體" w:hAnsi="微軟正黑體" w:cs="Batang" w:hint="eastAsia"/>
                          <w:color w:val="333333"/>
                          <w:lang w:val="en-US" w:eastAsia="zh-TW"/>
                        </w:rPr>
                        <w:t>。</w:t>
                      </w:r>
                    </w:p>
                    <w:p w:rsidR="00CC64F8" w:rsidRPr="00CC64F8" w:rsidRDefault="00CC64F8" w:rsidP="00CC64F8">
                      <w:pPr>
                        <w:pStyle w:val="My"/>
                        <w:numPr>
                          <w:ilvl w:val="0"/>
                          <w:numId w:val="2"/>
                        </w:numPr>
                        <w:jc w:val="both"/>
                        <w:rPr>
                          <w:rStyle w:val="sowc"/>
                          <w:rFonts w:ascii="微軟正黑體" w:eastAsia="微軟正黑體" w:hAnsi="微軟正黑體" w:cs="微軟正黑體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留言板：所有課程底下皆可以匿名留言，留下對</w:t>
                      </w:r>
                      <w:r w:rsidR="00212031"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本</w:t>
                      </w: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color w:val="333333"/>
                          <w:lang w:val="en-US" w:eastAsia="zh-TW"/>
                        </w:rPr>
                        <w:t>課程的意見與建議。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664743" w:rsidRPr="00084487" w:rsidRDefault="00664743" w:rsidP="007D5AC1"/>
    <w:p w:rsidR="00664743" w:rsidRPr="00084487" w:rsidRDefault="00664743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BE34C5" w:rsidRPr="00084487" w:rsidRDefault="00BE34C5" w:rsidP="007D5AC1"/>
    <w:p w:rsidR="00BE34C5" w:rsidRPr="00084487" w:rsidRDefault="00BE34C5" w:rsidP="007D5AC1"/>
    <w:p w:rsidR="00BE34C5" w:rsidRPr="00084487" w:rsidRDefault="00632EDE" w:rsidP="007D5AC1">
      <w:r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122555</wp:posOffset>
            </wp:positionV>
            <wp:extent cx="5143500" cy="3844925"/>
            <wp:effectExtent l="0" t="0" r="0" b="3175"/>
            <wp:wrapNone/>
            <wp:docPr id="539" name="Picture 5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4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41F" w:rsidRPr="00084487" w:rsidRDefault="00F0441F" w:rsidP="007D5AC1"/>
    <w:p w:rsidR="00F0441F" w:rsidRPr="00084487" w:rsidRDefault="00F0441F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2D2E2F" w:rsidP="002D2E2F">
      <w:pPr>
        <w:tabs>
          <w:tab w:val="left" w:pos="9012"/>
        </w:tabs>
      </w:pPr>
      <w:r w:rsidRPr="00084487">
        <w:tab/>
      </w:r>
    </w:p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4274B3" w:rsidP="007D5AC1">
      <w:r>
        <w:rPr>
          <w:noProof/>
          <w:lang w:eastAsia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-1405890</wp:posOffset>
            </wp:positionV>
            <wp:extent cx="7886700" cy="2788285"/>
            <wp:effectExtent l="0" t="0" r="0" b="0"/>
            <wp:wrapNone/>
            <wp:docPr id="540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4274B3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65408" behindDoc="0" locked="0" layoutInCell="1" allowOverlap="1" wp14:anchorId="0F2C409A" wp14:editId="2FB70ED7">
                <wp:simplePos x="0" y="0"/>
                <wp:positionH relativeFrom="column">
                  <wp:posOffset>571500</wp:posOffset>
                </wp:positionH>
                <wp:positionV relativeFrom="page">
                  <wp:posOffset>1142365</wp:posOffset>
                </wp:positionV>
                <wp:extent cx="6638925" cy="4295775"/>
                <wp:effectExtent l="0" t="0" r="9525" b="9525"/>
                <wp:wrapNone/>
                <wp:docPr id="10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274B3" w:rsidRPr="00CC64F8" w:rsidRDefault="004274B3" w:rsidP="004274B3">
                            <w:pPr>
                              <w:pStyle w:val="MyHeadtitle"/>
                              <w:rPr>
                                <w:rFonts w:ascii="微軟正黑體" w:eastAsia="微軟正黑體" w:hAnsi="微軟正黑體" w:cs="新細明體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二</w:t>
                            </w:r>
                            <w:r w:rsidRPr="00CC64F8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 w:cs="新細明體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SQL</w:t>
                            </w: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cs="新細明體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DDL</w:t>
                            </w: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定義</w:t>
                            </w:r>
                          </w:p>
                          <w:p w:rsidR="004274B3" w:rsidRPr="004274B3" w:rsidRDefault="004274B3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X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/>
                                <w:color w:val="333333"/>
                                <w:lang w:val="en-US" w:eastAsia="zh-TW"/>
                              </w:rPr>
                              <w:t>XX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C409A" id="_x0000_s1029" type="#_x0000_t202" style="position:absolute;margin-left:45pt;margin-top:89.95pt;width:522.75pt;height:338.25pt;z-index:2516654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62/QIAAI8GAAAOAAAAZHJzL2Uyb0RvYy54bWysVW1vmzAQ/j5p/8Hyd8pLCAFUWiUEpknd&#10;i9TuBzhggjWwme2UdNP++84maWm3D9M6Illn+3z33HMvubw+9h26p1IxwTPsX3gYUV6JmvF9hr/c&#10;lU6MkdKE16QTnGb4gSp8ffX2zeU4pDQQrehqKhEY4Sodhwy3Wg+p66qqpT1RF2KgHC4bIXuiYSv3&#10;bi3JCNb7zg08L3JHIetBiooqBafb6RJfWftNQyv9qWkU1ajLMGDTdpV23ZnVvbok6V6SoWXVCQb5&#10;BxQ9YRycPpraEk3QQbLfTPWskkKJRl9UondF07CK2hggGt97Ec1tSwZqYwFy1PBIk/p/ZquP958l&#10;YjXkDujhpIcc3dGjRhtxRIGfGILGQaWgdzuApj7CBSjbYNVwI6qvCnGRt4Tv6VpKMbaU1ADQNy/d&#10;2dPJjjJGduMHUYMjctDCGjo2sjfsAR8IrAOSh8fkGDAVHEbRIk6CJUYV3IVBslytltYHSc/PB6n0&#10;Oyp6ZIQMS8i+NU/ub5Q2cEh6VjHeuChZ19kK6PizA1CcTqgtoek1SQEKiEbTgLLp/ZF4SREXceiE&#10;QVQ4obfdOusyD52o9FfL7WKb51v/p0Hhh2nL6ppy4/Rcan74d6k8Ff1UJI/FpkTHamPOQFJyv8s7&#10;ie4JlHppvuJEz0zNfQ7DUgKxvAjJD0JvEyROGcUrJyzDpZOsvNjx/GSTRF6YhNvyeUg3jNPXh4TG&#10;DCdLk2LS7WGanFpqBv9FlIEPP9vDkLBnaj3TMFY61mc49sxnqCCpqc2C11bWhHWTPCPFBPJnUtbl&#10;0luFi9iBsls44aLwnE1c5s4696NoVWzyTfEiz4WtHfV6Xmx2ZoU4w3vy8QQZiDhXqW0+029T5+nj&#10;7mgbfWG4MI25E/UDdKMU0CvQcjDFQWiF/I7RCBMxw+rbgUiKUfeeQ0cvouUqghE638j5ZjffEF6B&#10;qQxryKYVcz2N3cMg2b4FT9MM4WINU6Bhtj+fUEFEZgNTz8Z2mtBmrM73Vuvpf+TqFwAAAP//AwBQ&#10;SwMEFAAGAAgAAAAhAKs6cVbfAAAACwEAAA8AAABkcnMvZG93bnJldi54bWxMj8FOwzAQRO9I/IO1&#10;SNyoEyClCXEqhARceqH0ws21l8RKvLZstw1/j3uix9kZzb5p17Od2BFDNI4ElIsCGJJy2lAvYPf1&#10;drcCFpMkLSdHKOAXI6y766tWNtqd6BOP29SzXEKxkQKGlHzDeVQDWhkXziNl78cFK1OWoec6yFMu&#10;txO/L4olt9JQ/jBIj68DqnF7sAL8uyopmdGXBjfzGHab9PGthLi9mV+egSWc038YzvgZHbrMtHcH&#10;0pFNAuoiT0n5/lTXwM6B8qGqgO0FrKrlI/Cu5Zcbuj8AAAD//wMAUEsBAi0AFAAGAAgAAAAhALaD&#10;OJL+AAAA4QEAABMAAAAAAAAAAAAAAAAAAAAAAFtDb250ZW50X1R5cGVzXS54bWxQSwECLQAUAAYA&#10;CAAAACEAOP0h/9YAAACUAQAACwAAAAAAAAAAAAAAAAAvAQAAX3JlbHMvLnJlbHNQSwECLQAUAAYA&#10;CAAAACEA3IVutv0CAACPBgAADgAAAAAAAAAAAAAAAAAuAgAAZHJzL2Uyb0RvYy54bWxQSwECLQAU&#10;AAYACAAAACEAqzpxVt8AAAALAQAADwAAAAAAAAAAAAAAAABXBQAAZHJzL2Rvd25yZXYueG1sUEsF&#10;BgAAAAAEAAQA8wAAAGMGAAAAAA==&#10;" filled="f" fillcolor="#fffffe" stroked="f" strokecolor="#212120" insetpen="t">
                <v:textbox inset="2.88pt,2.88pt,2.88pt,2.88pt">
                  <w:txbxContent>
                    <w:p w:rsidR="004274B3" w:rsidRPr="00CC64F8" w:rsidRDefault="004274B3" w:rsidP="004274B3">
                      <w:pPr>
                        <w:pStyle w:val="MyHeadtitle"/>
                        <w:rPr>
                          <w:rFonts w:ascii="微軟正黑體" w:eastAsia="微軟正黑體" w:hAnsi="微軟正黑體" w:cs="新細明體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二</w:t>
                      </w:r>
                      <w:r w:rsidRPr="00CC64F8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 w:cs="新細明體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SQL</w:t>
                      </w: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cs="新細明體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DDL</w:t>
                      </w: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定義</w:t>
                      </w:r>
                    </w:p>
                    <w:p w:rsidR="004274B3" w:rsidRPr="004274B3" w:rsidRDefault="004274B3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X</w:t>
                      </w:r>
                      <w:r>
                        <w:rPr>
                          <w:rStyle w:val="sowc"/>
                          <w:rFonts w:ascii="微軟正黑體" w:eastAsia="微軟正黑體" w:hAnsi="微軟正黑體"/>
                          <w:color w:val="333333"/>
                          <w:lang w:val="en-US" w:eastAsia="zh-TW"/>
                        </w:rPr>
                        <w:t>XX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F0441F" w:rsidRPr="00084487" w:rsidRDefault="00F0441F" w:rsidP="007D5AC1"/>
    <w:p w:rsidR="00664743" w:rsidRDefault="00664743" w:rsidP="007D5AC1"/>
    <w:p w:rsidR="004274B3" w:rsidRDefault="004274B3" w:rsidP="007D5AC1"/>
    <w:p w:rsidR="004274B3" w:rsidRDefault="004274B3" w:rsidP="007D5AC1"/>
    <w:p w:rsidR="004274B3" w:rsidRDefault="004274B3" w:rsidP="007D5AC1"/>
    <w:p w:rsidR="004274B3" w:rsidRDefault="004274B3" w:rsidP="007D5AC1"/>
    <w:p w:rsidR="004274B3" w:rsidRDefault="004274B3" w:rsidP="007D5AC1"/>
    <w:p w:rsidR="004274B3" w:rsidRDefault="004274B3" w:rsidP="007D5AC1"/>
    <w:p w:rsidR="004274B3" w:rsidRDefault="004274B3" w:rsidP="004274B3"/>
    <w:p w:rsidR="004274B3" w:rsidRDefault="004274B3">
      <w:r>
        <w:br w:type="page"/>
      </w:r>
    </w:p>
    <w:p w:rsidR="004274B3" w:rsidRDefault="004274B3" w:rsidP="004274B3">
      <w:r>
        <w:rPr>
          <w:noProof/>
          <w:lang w:eastAsia="en-US"/>
        </w:rPr>
        <w:lastRenderedPageBreak/>
        <w:drawing>
          <wp:anchor distT="0" distB="0" distL="114300" distR="114300" simplePos="0" relativeHeight="251667456" behindDoc="1" locked="0" layoutInCell="1" allowOverlap="1" wp14:anchorId="7F4C6952" wp14:editId="317158AA">
            <wp:simplePos x="0" y="0"/>
            <wp:positionH relativeFrom="column">
              <wp:posOffset>-342900</wp:posOffset>
            </wp:positionH>
            <wp:positionV relativeFrom="paragraph">
              <wp:posOffset>-1400810</wp:posOffset>
            </wp:positionV>
            <wp:extent cx="7886700" cy="2788285"/>
            <wp:effectExtent l="0" t="0" r="0" b="0"/>
            <wp:wrapNone/>
            <wp:docPr id="12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4B3" w:rsidRDefault="004274B3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69504" behindDoc="0" locked="0" layoutInCell="1" allowOverlap="1" wp14:anchorId="66E5E406" wp14:editId="1C69BA4F">
                <wp:simplePos x="0" y="0"/>
                <wp:positionH relativeFrom="column">
                  <wp:posOffset>571500</wp:posOffset>
                </wp:positionH>
                <wp:positionV relativeFrom="page">
                  <wp:posOffset>1142365</wp:posOffset>
                </wp:positionV>
                <wp:extent cx="6638925" cy="4295775"/>
                <wp:effectExtent l="0" t="0" r="9525" b="9525"/>
                <wp:wrapNone/>
                <wp:docPr id="13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274B3" w:rsidRPr="00CC64F8" w:rsidRDefault="004274B3" w:rsidP="004274B3">
                            <w:pPr>
                              <w:pStyle w:val="MyHeadtitle"/>
                              <w:rPr>
                                <w:rFonts w:ascii="微軟正黑體" w:eastAsia="微軟正黑體" w:hAnsi="微軟正黑體" w:cs="新細明體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三</w:t>
                            </w:r>
                            <w:r w:rsidRPr="00CC64F8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、</w:t>
                            </w:r>
                            <w:r w:rsidRPr="004274B3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SQL DML定義</w:t>
                            </w:r>
                          </w:p>
                          <w:p w:rsidR="004274B3" w:rsidRPr="004274B3" w:rsidRDefault="004274B3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X</w:t>
                            </w:r>
                            <w:r>
                              <w:rPr>
                                <w:rStyle w:val="sowc"/>
                                <w:rFonts w:ascii="微軟正黑體" w:eastAsia="微軟正黑體" w:hAnsi="微軟正黑體"/>
                                <w:color w:val="333333"/>
                                <w:lang w:val="en-US" w:eastAsia="zh-TW"/>
                              </w:rPr>
                              <w:t>XX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5E406" id="_x0000_s1030" type="#_x0000_t202" style="position:absolute;margin-left:45pt;margin-top:89.95pt;width:522.75pt;height:338.25pt;z-index:25166950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pe1/QIAAI8GAAAOAAAAZHJzL2Uyb0RvYy54bWysVW1vmzAQ/j5p/8Hyd8pLCAFUWiUEpknd&#10;i9TuBzhggjWwme2UdNP++84maWm3D9M6Illn+3z33HMvubw+9h26p1IxwTPsX3gYUV6JmvF9hr/c&#10;lU6MkdKE16QTnGb4gSp8ffX2zeU4pDQQrehqKhEY4Sodhwy3Wg+p66qqpT1RF2KgHC4bIXuiYSv3&#10;bi3JCNb7zg08L3JHIetBiooqBafb6RJfWftNQyv9qWkU1ajLMGDTdpV23ZnVvbok6V6SoWXVCQb5&#10;BxQ9YRycPpraEk3QQbLfTPWskkKJRl9UondF07CK2hggGt97Ec1tSwZqYwFy1PBIk/p/ZquP958l&#10;YjXkboERJz3k6I4eNdqIIwr8xBA0DioFvdsBNPURLkDZBquGG1F9VYiLvCV8T9dSirGlpAaAvnnp&#10;zp5OdpQxshs/iBockYMW1tCxkb1hD/hAYB0S9fCYHAOmgsMoWsRJsMSogrswSJar1dL6IOn5+SCV&#10;fkdFj4yQYQnZt+bJ/Y3SBg5JzyrGGxcl6zpbAR1/dgCK0wm1JTS9JilAAdFoGlA2vT8SLyniIg6d&#10;MIgKJ/S2W2dd5qETlf5quV1s83zr/zQo/DBtWV1TbpyeS80P/y6Vp6KfiuSx2JToWG3MGUhK7nd5&#10;J9E9gVIvzVec6Jmpuc9hWEoglhch+UHobYLEKaN45YRluHSSlRc7np9sksgLk3BbPg/phnH6+pDQ&#10;mOFkaVJMuj1Mk1NLzeC/iDLw4Wd7GBL2TK1nGsZKx/oMx575DBUkNbVZ8NrKmrBukmekmED+TMq6&#10;XHqrcBE7UHYLJ1wUnrOJy9xZ534UrYpNvile5LmwtaNez4vNzqwQZ3hPPp4gAxHnKrXNZ/pt6jx9&#10;3B1to4eGC9OYO1E/QDdKAb0CLQdTHIRWyO8YjTARM6y+HYikGHXvOXT0IlquIhih842cb3bzDeEV&#10;mMqwhmxaMdfT2D0Mku1b8DTNEC7WMAUaZvvzCRVEZDYw9Wxspwltxup8b7We/keufgEAAP//AwBQ&#10;SwMEFAAGAAgAAAAhAKs6cVbfAAAACwEAAA8AAABkcnMvZG93bnJldi54bWxMj8FOwzAQRO9I/IO1&#10;SNyoEyClCXEqhARceqH0ws21l8RKvLZstw1/j3uix9kZzb5p17Od2BFDNI4ElIsCGJJy2lAvYPf1&#10;drcCFpMkLSdHKOAXI6y766tWNtqd6BOP29SzXEKxkQKGlHzDeVQDWhkXziNl78cFK1OWoec6yFMu&#10;txO/L4olt9JQ/jBIj68DqnF7sAL8uyopmdGXBjfzGHab9PGthLi9mV+egSWc038YzvgZHbrMtHcH&#10;0pFNAuoiT0n5/lTXwM6B8qGqgO0FrKrlI/Cu5Zcbuj8AAAD//wMAUEsBAi0AFAAGAAgAAAAhALaD&#10;OJL+AAAA4QEAABMAAAAAAAAAAAAAAAAAAAAAAFtDb250ZW50X1R5cGVzXS54bWxQSwECLQAUAAYA&#10;CAAAACEAOP0h/9YAAACUAQAACwAAAAAAAAAAAAAAAAAvAQAAX3JlbHMvLnJlbHNQSwECLQAUAAYA&#10;CAAAACEA+5qXtf0CAACPBgAADgAAAAAAAAAAAAAAAAAuAgAAZHJzL2Uyb0RvYy54bWxQSwECLQAU&#10;AAYACAAAACEAqzpxVt8AAAALAQAADwAAAAAAAAAAAAAAAABXBQAAZHJzL2Rvd25yZXYueG1sUEsF&#10;BgAAAAAEAAQA8wAAAGMGAAAAAA==&#10;" filled="f" fillcolor="#fffffe" stroked="f" strokecolor="#212120" insetpen="t">
                <v:textbox inset="2.88pt,2.88pt,2.88pt,2.88pt">
                  <w:txbxContent>
                    <w:p w:rsidR="004274B3" w:rsidRPr="00CC64F8" w:rsidRDefault="004274B3" w:rsidP="004274B3">
                      <w:pPr>
                        <w:pStyle w:val="MyHeadtitle"/>
                        <w:rPr>
                          <w:rFonts w:ascii="微軟正黑體" w:eastAsia="微軟正黑體" w:hAnsi="微軟正黑體" w:cs="新細明體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三</w:t>
                      </w:r>
                      <w:r w:rsidRPr="00CC64F8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、</w:t>
                      </w:r>
                      <w:r w:rsidRPr="004274B3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SQL DML定義</w:t>
                      </w:r>
                    </w:p>
                    <w:p w:rsidR="004274B3" w:rsidRPr="004274B3" w:rsidRDefault="004274B3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X</w:t>
                      </w:r>
                      <w:r>
                        <w:rPr>
                          <w:rStyle w:val="sowc"/>
                          <w:rFonts w:ascii="微軟正黑體" w:eastAsia="微軟正黑體" w:hAnsi="微軟正黑體"/>
                          <w:color w:val="333333"/>
                          <w:lang w:val="en-US" w:eastAsia="zh-TW"/>
                        </w:rPr>
                        <w:t>XX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page"/>
      </w:r>
    </w:p>
    <w:p w:rsidR="004274B3" w:rsidRDefault="000C07EB">
      <w:r>
        <w:rPr>
          <w:noProof/>
          <w:lang w:eastAsia="en-US"/>
        </w:rPr>
        <w:lastRenderedPageBreak/>
        <mc:AlternateContent>
          <mc:Choice Requires="wps">
            <w:drawing>
              <wp:anchor distT="36576" distB="36576" distL="36576" distR="36576" simplePos="0" relativeHeight="251671552" behindDoc="0" locked="0" layoutInCell="1" allowOverlap="1" wp14:anchorId="63B54018" wp14:editId="3B68CCA2">
                <wp:simplePos x="0" y="0"/>
                <wp:positionH relativeFrom="column">
                  <wp:posOffset>571500</wp:posOffset>
                </wp:positionH>
                <wp:positionV relativeFrom="page">
                  <wp:posOffset>1142999</wp:posOffset>
                </wp:positionV>
                <wp:extent cx="6638925" cy="8010525"/>
                <wp:effectExtent l="0" t="0" r="9525" b="9525"/>
                <wp:wrapNone/>
                <wp:docPr id="14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01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274B3" w:rsidRPr="00CC64F8" w:rsidRDefault="00213827" w:rsidP="004274B3">
                            <w:pPr>
                              <w:pStyle w:val="MyHeadtitle"/>
                              <w:rPr>
                                <w:rFonts w:ascii="微軟正黑體" w:eastAsia="微軟正黑體" w:hAnsi="微軟正黑體" w:cs="新細明體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四</w:t>
                            </w:r>
                            <w:r w:rsidR="004274B3" w:rsidRPr="00CC64F8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、</w:t>
                            </w:r>
                            <w:r w:rsidRPr="00213827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網站架構</w:t>
                            </w:r>
                          </w:p>
                          <w:p w:rsidR="004274B3" w:rsidRDefault="004274B3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4274B3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0C07EB" w:rsidRDefault="000C07EB" w:rsidP="000C07EB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Index.php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0C07EB" w:rsidRDefault="000C07EB" w:rsidP="000C07EB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bulletin.php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0C07EB" w:rsidRDefault="000C07EB" w:rsidP="000C07EB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bulletin_edit.php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0C07EB" w:rsidRDefault="000C07EB" w:rsidP="000C07EB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course</w:t>
                            </w:r>
                            <w:r w:rsidR="00FF3873"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0C07EB" w:rsidRDefault="000C07EB" w:rsidP="000C07EB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c</w:t>
                            </w:r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ourse_edit.php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15096E" w:rsidRDefault="0015096E" w:rsidP="000C07EB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m</w:t>
                            </w:r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essage.php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15096E" w:rsidRPr="0015096E" w:rsidRDefault="0015096E" w:rsidP="0015096E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m</w:t>
                            </w:r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essage_edit.php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0C07EB" w:rsidRDefault="000C07EB" w:rsidP="000C07EB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m</w:t>
                            </w:r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y_course.php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0C07EB" w:rsidRPr="000C07EB" w:rsidRDefault="000C07EB" w:rsidP="000C07EB">
                            <w:pPr>
                              <w:pStyle w:val="My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m</w:t>
                            </w:r>
                            <w:r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y_course_edit.php</w:t>
                            </w:r>
                            <w:proofErr w:type="spellEnd"/>
                            <w:r w:rsidR="00C23A11"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54018" id="_x0000_s1031" type="#_x0000_t202" style="position:absolute;margin-left:45pt;margin-top:90pt;width:522.75pt;height:630.75pt;z-index:2516715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ZAd+QIAAI8GAAAOAAAAZHJzL2Uyb0RvYy54bWysVVtvmzAUfp+0/2D5nXIJIYBKq4TANKm7&#10;SO1+gAMmWAOb2W5JN+2/79ikKen2MK0jkuVjH3/nO9dcXh/6Dj1QqZjgGfYvPIwor0TN+D7DX+5K&#10;J8ZIacJr0glOM/xIFb6+evvmchxSGohWdDWVCEC4Sschw63WQ+q6qmppT9SFGCiHy0bInmgQ5d6t&#10;JRkBve/cwPMidxSyHqSoqFJwup0u8ZXFbxpa6U9No6hGXYaBm7artOvOrO7VJUn3kgwtq440yD+w&#10;6AnjYPQEtSWaoHvJfoPqWSWFEo2+qETviqZhFbU+gDe+98Kb25YM1PoCwVHDKUzq/8FWHx8+S8Rq&#10;yF2IESc95OiOHjTaiAMK/MQEaBxUCnq3A2jqA1yAsnVWDTei+qoQF3lL+J6upRRjS0kNBH3z0p09&#10;nXCUAdmNH0QNhsi9Fhbo0MjeRA/igQAdEvV4So4hU8FhFC3iJFhiVMFdDMFagmBskPTp+SCVfkdF&#10;j8wmwxKyb+HJw43Sk+qTirHGRcm6Ds5J2vGzA8CcTqgtoek1SYEKbI2mIWXT+yPxkiIu4tAJg6hw&#10;Qm+7ddZlHjpR6a+W28U2z7f+T8PCD9OW1TXlxuhTqfnh36XyWPRTkZyKTYmO1QbOUFJyv8s7iR4I&#10;lHppvuIYnpmae07DRg98eeGSH4TeJkicMopXTliGSydZebHj+ckmibwwCbfluUs3jNPXu4TGDCcm&#10;q4h0e5gmx5aa0X/hZeDDz/YwJOxMrWcaxkrHelMq5jOhIKmpzYLXdq8J66b9LCjGkT8HZV0uvVW4&#10;iJ3VarlwwkXhOZu4zJ117kfRqtjkm+JFngtbO+r1cbHZmRXijO/RxjNlCMRTldrmM/02dZ4+7A62&#10;0W3XmMbcifoRulEK6BVoOZjisGmF/I7RCBMxw+rbPZEUo+49h45eRMtVBCN0Lsi5sJsLhFcAlWEN&#10;2bTbXE9j936QbN+CpWmGcLGGKdAw25/PrMAjI8DUs74dJ7QZq3PZaj3/j1z9AgAA//8DAFBLAwQU&#10;AAYACAAAACEAAELDft4AAAAMAQAADwAAAGRycy9kb3ducmV2LnhtbEyPMU/DMBCFdyT+g3VI3ahj&#10;aFAJcSqERFm60HZhc+0jiRKfLdttw7/HmWB7d/f07nv1ZrIju2CIvSMJYlkAQ9LO9NRKOB7e79fA&#10;YlJk1OgIJfxghE1ze1OryrgrfeJln1qWQyhWSkKXkq84j7pDq+LSeaR8+3bBqpTH0HIT1DWH25E/&#10;FMUTt6qn/KFTHt861MP+bCX4rRaU+sGLHnfTEI679PGlpVzcTa8vwBJO6c8MM35GhyYzndyZTGSj&#10;hOciV0l5v57FbBCPZQnslNVqJUrgTc3/l2h+AQAA//8DAFBLAQItABQABgAIAAAAIQC2gziS/gAA&#10;AOEBAAATAAAAAAAAAAAAAAAAAAAAAABbQ29udGVudF9UeXBlc10ueG1sUEsBAi0AFAAGAAgAAAAh&#10;ADj9If/WAAAAlAEAAAsAAAAAAAAAAAAAAAAALwEAAF9yZWxzLy5yZWxzUEsBAi0AFAAGAAgAAAAh&#10;AP1pkB35AgAAjwYAAA4AAAAAAAAAAAAAAAAALgIAAGRycy9lMm9Eb2MueG1sUEsBAi0AFAAGAAgA&#10;AAAhAABCw37eAAAADAEAAA8AAAAAAAAAAAAAAAAAUwUAAGRycy9kb3ducmV2LnhtbFBLBQYAAAAA&#10;BAAEAPMAAABeBgAAAAA=&#10;" filled="f" fillcolor="#fffffe" stroked="f" strokecolor="#212120" insetpen="t">
                <v:textbox inset="2.88pt,2.88pt,2.88pt,2.88pt">
                  <w:txbxContent>
                    <w:p w:rsidR="004274B3" w:rsidRPr="00CC64F8" w:rsidRDefault="00213827" w:rsidP="004274B3">
                      <w:pPr>
                        <w:pStyle w:val="MyHeadtitle"/>
                        <w:rPr>
                          <w:rFonts w:ascii="微軟正黑體" w:eastAsia="微軟正黑體" w:hAnsi="微軟正黑體" w:cs="新細明體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四</w:t>
                      </w:r>
                      <w:r w:rsidR="004274B3" w:rsidRPr="00CC64F8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、</w:t>
                      </w:r>
                      <w:r w:rsidRPr="00213827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網站架構</w:t>
                      </w:r>
                    </w:p>
                    <w:p w:rsidR="004274B3" w:rsidRDefault="004274B3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4274B3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0C07EB" w:rsidRDefault="000C07EB" w:rsidP="000C07EB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Index.php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0C07EB" w:rsidRDefault="000C07EB" w:rsidP="000C07EB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bulletin.php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0C07EB" w:rsidRDefault="000C07EB" w:rsidP="000C07EB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bulletin_edit.php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0C07EB" w:rsidRDefault="000C07EB" w:rsidP="000C07EB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course</w:t>
                      </w:r>
                      <w:r w:rsidR="00FF3873"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0C07EB" w:rsidRDefault="000C07EB" w:rsidP="000C07EB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c</w:t>
                      </w:r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ourse_edit.php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15096E" w:rsidRDefault="0015096E" w:rsidP="000C07EB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m</w:t>
                      </w:r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essage.php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15096E" w:rsidRPr="0015096E" w:rsidRDefault="0015096E" w:rsidP="0015096E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m</w:t>
                      </w:r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essage_edit.php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0C07EB" w:rsidRDefault="000C07EB" w:rsidP="000C07EB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m</w:t>
                      </w:r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y_course.php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0C07EB" w:rsidRPr="000C07EB" w:rsidRDefault="000C07EB" w:rsidP="000C07EB">
                      <w:pPr>
                        <w:pStyle w:val="My"/>
                        <w:numPr>
                          <w:ilvl w:val="0"/>
                          <w:numId w:val="4"/>
                        </w:numPr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  <w:proofErr w:type="spellStart"/>
                      <w:r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m</w:t>
                      </w:r>
                      <w:r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y_course_edit.php</w:t>
                      </w:r>
                      <w:proofErr w:type="spellEnd"/>
                      <w:r w:rsidR="00C23A11"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825B0">
        <w:rPr>
          <w:rFonts w:ascii="微軟正黑體" w:eastAsia="Malgun Gothic" w:hAnsi="微軟正黑體" w:cs="Batang" w:hint="eastAsia"/>
          <w:noProof/>
          <w:color w:val="333333"/>
          <w:lang w:eastAsia="zh-TW"/>
        </w:rPr>
        <w:drawing>
          <wp:anchor distT="0" distB="0" distL="114300" distR="114300" simplePos="0" relativeHeight="251686912" behindDoc="0" locked="0" layoutInCell="1" allowOverlap="1" wp14:anchorId="27897A08">
            <wp:simplePos x="0" y="0"/>
            <wp:positionH relativeFrom="column">
              <wp:posOffset>0</wp:posOffset>
            </wp:positionH>
            <wp:positionV relativeFrom="paragraph">
              <wp:posOffset>1384300</wp:posOffset>
            </wp:positionV>
            <wp:extent cx="7534275" cy="4343400"/>
            <wp:effectExtent l="0" t="0" r="9525" b="0"/>
            <wp:wrapThrough wrapText="bothSides">
              <wp:wrapPolygon edited="0">
                <wp:start x="9175" y="1989"/>
                <wp:lineTo x="9175" y="3695"/>
                <wp:lineTo x="1475" y="4547"/>
                <wp:lineTo x="0" y="4832"/>
                <wp:lineTo x="0" y="7389"/>
                <wp:lineTo x="3113" y="8242"/>
                <wp:lineTo x="3113" y="14116"/>
                <wp:lineTo x="3823" y="14305"/>
                <wp:lineTo x="9721" y="14305"/>
                <wp:lineTo x="9721" y="15916"/>
                <wp:lineTo x="10104" y="17432"/>
                <wp:lineTo x="12834" y="17432"/>
                <wp:lineTo x="12780" y="14305"/>
                <wp:lineTo x="21573" y="14305"/>
                <wp:lineTo x="21573" y="7484"/>
                <wp:lineTo x="21081" y="6726"/>
                <wp:lineTo x="21190" y="4832"/>
                <wp:lineTo x="19497" y="4547"/>
                <wp:lineTo x="11851" y="3695"/>
                <wp:lineTo x="11851" y="1989"/>
                <wp:lineTo x="9175" y="1989"/>
              </wp:wrapPolygon>
            </wp:wrapThrough>
            <wp:docPr id="23" name="資料庫圖表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827">
        <w:rPr>
          <w:noProof/>
          <w:lang w:eastAsia="en-US"/>
        </w:rPr>
        <w:drawing>
          <wp:anchor distT="0" distB="0" distL="114300" distR="114300" simplePos="0" relativeHeight="251673600" behindDoc="1" locked="0" layoutInCell="1" allowOverlap="1" wp14:anchorId="3DA61109" wp14:editId="26E84DD4">
            <wp:simplePos x="0" y="0"/>
            <wp:positionH relativeFrom="column">
              <wp:posOffset>-352425</wp:posOffset>
            </wp:positionH>
            <wp:positionV relativeFrom="paragraph">
              <wp:posOffset>-1410335</wp:posOffset>
            </wp:positionV>
            <wp:extent cx="7886700" cy="2788285"/>
            <wp:effectExtent l="0" t="0" r="0" b="0"/>
            <wp:wrapNone/>
            <wp:docPr id="15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4B3">
        <w:br w:type="page"/>
      </w:r>
    </w:p>
    <w:p w:rsidR="006D2CD2" w:rsidRDefault="00FF38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DA0655" wp14:editId="2231B73C">
                <wp:simplePos x="0" y="0"/>
                <wp:positionH relativeFrom="column">
                  <wp:posOffset>1857375</wp:posOffset>
                </wp:positionH>
                <wp:positionV relativeFrom="paragraph">
                  <wp:posOffset>5537200</wp:posOffset>
                </wp:positionV>
                <wp:extent cx="1695450" cy="552450"/>
                <wp:effectExtent l="0" t="0" r="0" b="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5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873" w:rsidRPr="00FF3873" w:rsidRDefault="00FF3873">
                            <w:pPr>
                              <w:rPr>
                                <w:rFonts w:ascii="華康儷粗黑" w:eastAsia="華康儷粗黑" w:hAnsi="新細明體" w:cs="新細明體"/>
                                <w:color w:val="00B0F0"/>
                                <w:sz w:val="56"/>
                                <w:lang w:eastAsia="zh-TW"/>
                              </w:rPr>
                            </w:pPr>
                            <w:r>
                              <w:rPr>
                                <w:rFonts w:ascii="華康儷粗黑" w:eastAsia="華康儷粗黑" w:hAnsi="新細明體" w:cs="新細明體" w:hint="eastAsia"/>
                                <w:color w:val="00B0F0"/>
                                <w:sz w:val="56"/>
                                <w:lang w:eastAsia="zh-TW"/>
                              </w:rPr>
                              <w:t>編輯</w:t>
                            </w:r>
                            <w:r w:rsidRPr="00FF3873">
                              <w:rPr>
                                <w:rFonts w:ascii="華康儷粗黑" w:eastAsia="華康儷粗黑" w:hAnsi="新細明體" w:cs="新細明體" w:hint="eastAsia"/>
                                <w:color w:val="00B0F0"/>
                                <w:sz w:val="56"/>
                                <w:lang w:eastAsia="zh-TW"/>
                              </w:rPr>
                              <w:t>公告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0655" id="文字方塊 36" o:spid="_x0000_s1032" type="#_x0000_t202" style="position:absolute;margin-left:146.25pt;margin-top:436pt;width:133.5pt;height:4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loajwIAAEkFAAAOAAAAZHJzL2Uyb0RvYy54bWysVE1uEzEU3iNxB8t7OklICo06qUKqIqSq&#10;rUhR147HTkbYfsZ2MhMuUIkDlDUH4AAcqD0Hz57MtJSsEBvPG7/ve//Pxye1VmQjnC/B5LR/0KNE&#10;GA5FaZY5/XR99uotJT4wUzAFRuR0Kzw9mbx8cVzZsRjAClQhHEEjxo8rm9NVCHacZZ6vhGb+AKww&#10;qJTgNAv465ZZ4ViF1rXKBr3eYVaBK6wDLrzH29NGSSfJvpSCh0spvQhE5RRjC+l06VzEM5scs/HS&#10;Mbsq+S4M9g9RaFYadNqZOmWBkbUr/zKlS+7AgwwHHHQGUpZcpBwwm37vWTbzFbMi5YLF8bYrk/9/&#10;ZvnF5sqRssjp60NKDNPYo4e72/uf3x/uft3/+EbwGmtUWT9G6NwiONTvoMZet/ceL2PqtXQ6fjEp&#10;gnqs9rarsKgD4ZF0eDQajlDFUTcaDaKM5rNHtnU+vBegSRRy6rCDqbBsc+5DA20h0Zky8TRwVirV&#10;aONNFuNt4kpS2CrRoD8KidliJINkNc2ZmClHNgwnhHEuTEiZYUjKIDrSJBrviP19RNWRdthIE2n+&#10;OmJvH/FPjx0jeQUTOrIuDbh9BorPbbiywbfZNznH9EO9qFOLu1YuoNhiJx00++AtPyux3OfMhyvm&#10;cAGwQ7jU4RIPqaDKKewkSlbgvu67j3icS9RSUuFC5dR/WTMnKFEfDE7sUX84jBuYfoajNwP8cU81&#10;i6cas9YzwI708fmwPIkRH1QrSgf6Bnd/Gr2iihmOvnMaWnEWmjXHt4OL6TSBcOcsC+dmbnk0Hasc&#10;h+m6vmHO7iYu4KxeQLt6bPxs8BpsZBqYrgPIMk1lrHNT1V39cV/TXO/elvggPP1PqMcXcPIbAAD/&#10;/wMAUEsDBBQABgAIAAAAIQBRCy783gAAAAsBAAAPAAAAZHJzL2Rvd25yZXYueG1sTI/BTsMwDIbv&#10;SLxD5EncWLpIGWtpOk2IcacbEkevCW21JilJtnZvjznB0fan399fbmc7sKsJsfdOwWqZATOu8bp3&#10;rYLjYf+4ARYTOo2Dd0bBzUTYVvd3JRbaT+7dXOvUMgpxsUAFXUpjwXlsOmMxLv1oHN2+fLCYaAwt&#10;1wEnCrcDF1m25hZ7Rx86HM1LZ5pzfbEKcLp97uTKvsqPXoT6kNbT/u1bqYfFvHsGlsyc/mD41Sd1&#10;qMjp5C9ORzYoELmQhCrYPAkqRYSUOW1OCnKZZ8Crkv/vUP0AAAD//wMAUEsBAi0AFAAGAAgAAAAh&#10;ALaDOJL+AAAA4QEAABMAAAAAAAAAAAAAAAAAAAAAAFtDb250ZW50X1R5cGVzXS54bWxQSwECLQAU&#10;AAYACAAAACEAOP0h/9YAAACUAQAACwAAAAAAAAAAAAAAAAAvAQAAX3JlbHMvLnJlbHNQSwECLQAU&#10;AAYACAAAACEArE5aGo8CAABJBQAADgAAAAAAAAAAAAAAAAAuAgAAZHJzL2Uyb0RvYy54bWxQSwEC&#10;LQAUAAYACAAAACEAUQsu/N4AAAALAQAADwAAAAAAAAAAAAAAAADpBAAAZHJzL2Rvd25yZXYueG1s&#10;UEsFBgAAAAAEAAQA8wAAAPQFAAAAAA==&#10;" fillcolor="white [3201]" stroked="f" strokeweight="2pt">
                <v:textbox>
                  <w:txbxContent>
                    <w:p w:rsidR="00FF3873" w:rsidRPr="00FF3873" w:rsidRDefault="00FF3873">
                      <w:pPr>
                        <w:rPr>
                          <w:rFonts w:ascii="華康儷粗黑" w:eastAsia="華康儷粗黑" w:hAnsi="新細明體" w:cs="新細明體"/>
                          <w:color w:val="00B0F0"/>
                          <w:sz w:val="56"/>
                          <w:lang w:eastAsia="zh-TW"/>
                        </w:rPr>
                      </w:pPr>
                      <w:r>
                        <w:rPr>
                          <w:rFonts w:ascii="華康儷粗黑" w:eastAsia="華康儷粗黑" w:hAnsi="新細明體" w:cs="新細明體" w:hint="eastAsia"/>
                          <w:color w:val="00B0F0"/>
                          <w:sz w:val="56"/>
                          <w:lang w:eastAsia="zh-TW"/>
                        </w:rPr>
                        <w:t>編輯</w:t>
                      </w:r>
                      <w:r w:rsidRPr="00FF3873">
                        <w:rPr>
                          <w:rFonts w:ascii="華康儷粗黑" w:eastAsia="華康儷粗黑" w:hAnsi="新細明體" w:cs="新細明體" w:hint="eastAsia"/>
                          <w:color w:val="00B0F0"/>
                          <w:sz w:val="56"/>
                          <w:lang w:eastAsia="zh-TW"/>
                        </w:rPr>
                        <w:t>公告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1812925</wp:posOffset>
                </wp:positionV>
                <wp:extent cx="1695450" cy="552450"/>
                <wp:effectExtent l="0" t="0" r="0" b="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5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873" w:rsidRPr="00FF3873" w:rsidRDefault="00FF3873">
                            <w:pPr>
                              <w:rPr>
                                <w:rFonts w:ascii="華康儷粗黑" w:eastAsia="華康儷粗黑" w:hAnsi="新細明體" w:cs="新細明體"/>
                                <w:color w:val="00B0F0"/>
                                <w:sz w:val="56"/>
                                <w:lang w:eastAsia="zh-TW"/>
                              </w:rPr>
                            </w:pPr>
                            <w:r w:rsidRPr="00FF3873">
                              <w:rPr>
                                <w:rFonts w:ascii="華康儷粗黑" w:eastAsia="華康儷粗黑" w:hAnsi="新細明體" w:cs="新細明體" w:hint="eastAsia"/>
                                <w:color w:val="00B0F0"/>
                                <w:sz w:val="56"/>
                                <w:lang w:eastAsia="zh-TW"/>
                              </w:rPr>
                              <w:t>所有公告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5" o:spid="_x0000_s1033" type="#_x0000_t202" style="position:absolute;margin-left:312.75pt;margin-top:142.75pt;width:133.5pt;height:43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ZiFkAIAAEkFAAAOAAAAZHJzL2Uyb0RvYy54bWysVE1uEzEU3iNxB8t7OklIWhp1UoVURUhV&#10;W5Girh2PnYyw/YztZCZcAIkDlDUH4AAcqD0Hz57MtJSsEBvPG7/ve//PJ6e1VmQjnC/B5LR/0KNE&#10;GA5FaZY5/Xhz/uoNJT4wUzAFRuR0Kzw9nbx8cVLZsRjAClQhHEEjxo8rm9NVCHacZZ6vhGb+AKww&#10;qJTgNAv465ZZ4ViF1rXKBr3eYVaBK6wDLrzH27NGSSfJvpSChyspvQhE5RRjC+l06VzEM5ucsPHS&#10;Mbsq+S4M9g9RaFYadNqZOmOBkbUr/zKlS+7AgwwHHHQGUpZcpBwwm37vWTbzFbMi5YLF8bYrk/9/&#10;Zvnl5tqRssjp6xElhmns0cPd1/uf3x/uft3/+EbwGmtUWT9G6NwiONRvocZet/ceL2PqtXQ6fjEp&#10;gnqs9rarsKgD4ZF0eDwajlDFUTcaDaKM5rNHtnU+vBOgSRRy6rCDqbBsc+FDA20h0Zky8TRwXirV&#10;aONNFuNt4kpS2CrRoD8IidliJINkNc2ZmClHNgwnhHEuTEiZYUjKIDrSJBrviP19RNWRdthIE2n+&#10;OmJvH/FPjx0jeQUTOrIuDbh9BopPbbiywbfZNznH9EO9qFOLj9qWLaDYYicdNPvgLT8vsdwXzIdr&#10;5nABsEO41OEKD6mgyinsJEpW4L7su494nEvUUlLhQuXUf14zJyhR7w1O7HF/OIwbmH6Go6MB/rin&#10;msVTjVnrGWBH+vh8WJ7EiA+qFaUDfYu7P41eUcUMR985Da04C82a49vBxXSaQLhzloULM7c8mo5V&#10;jsN0U98yZ3cTF3BWL6FdPTZ+NngNNjINTNcBZJmmMta5qequ/rivaa53b0t8EJ7+J9TjCzj5DQAA&#10;//8DAFBLAwQUAAYACAAAACEAhWvDytwAAAALAQAADwAAAGRycy9kb3ducmV2LnhtbEyPwU7DMAyG&#10;70i8Q2QkbixdUUspTacJMe50IHHMGtNWNE5JsrV7e7wT3D7Lv35/rjaLHcUJfRgcKVivEhBIrTMD&#10;dQre97u7AkSImoweHaGCMwbY1NdXlS6Nm+kNT03sBJdQKLWCPsaplDK0PVodVm5C4t2X81ZHHn0n&#10;jdczl9tRpkmSS6sH4gu9nvC5x/a7OVoFej5/brO1fck+htQ3+5jPu9cfpW5vlu0TiIhL/AvDRZ/V&#10;oWangzuSCWJUkKdZxlEFaXEBThSPKcNBwf0Dg6wr+f+H+hcAAP//AwBQSwECLQAUAAYACAAAACEA&#10;toM4kv4AAADhAQAAEwAAAAAAAAAAAAAAAAAAAAAAW0NvbnRlbnRfVHlwZXNdLnhtbFBLAQItABQA&#10;BgAIAAAAIQA4/SH/1gAAAJQBAAALAAAAAAAAAAAAAAAAAC8BAABfcmVscy8ucmVsc1BLAQItABQA&#10;BgAIAAAAIQDJyZiFkAIAAEkFAAAOAAAAAAAAAAAAAAAAAC4CAABkcnMvZTJvRG9jLnhtbFBLAQIt&#10;ABQABgAIAAAAIQCFa8PK3AAAAAsBAAAPAAAAAAAAAAAAAAAAAOoEAABkcnMvZG93bnJldi54bWxQ&#10;SwUGAAAAAAQABADzAAAA8wUAAAAA&#10;" fillcolor="white [3201]" stroked="f" strokeweight="2pt">
                <v:textbox>
                  <w:txbxContent>
                    <w:p w:rsidR="00FF3873" w:rsidRPr="00FF3873" w:rsidRDefault="00FF3873">
                      <w:pPr>
                        <w:rPr>
                          <w:rFonts w:ascii="華康儷粗黑" w:eastAsia="華康儷粗黑" w:hAnsi="新細明體" w:cs="新細明體"/>
                          <w:color w:val="00B0F0"/>
                          <w:sz w:val="56"/>
                          <w:lang w:eastAsia="zh-TW"/>
                        </w:rPr>
                      </w:pPr>
                      <w:r w:rsidRPr="00FF3873">
                        <w:rPr>
                          <w:rFonts w:ascii="華康儷粗黑" w:eastAsia="華康儷粗黑" w:hAnsi="新細明體" w:cs="新細明體" w:hint="eastAsia"/>
                          <w:color w:val="00B0F0"/>
                          <w:sz w:val="56"/>
                          <w:lang w:eastAsia="zh-TW"/>
                        </w:rPr>
                        <w:t>所有公告</w:t>
                      </w:r>
                    </w:p>
                  </w:txbxContent>
                </v:textbox>
              </v:shape>
            </w:pict>
          </mc:Fallback>
        </mc:AlternateContent>
      </w:r>
      <w:r w:rsidR="006D2CD2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3549015</wp:posOffset>
            </wp:positionH>
            <wp:positionV relativeFrom="paragraph">
              <wp:posOffset>5499100</wp:posOffset>
            </wp:positionV>
            <wp:extent cx="3660395" cy="3371850"/>
            <wp:effectExtent l="0" t="0" r="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9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CD2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1812925</wp:posOffset>
            </wp:positionV>
            <wp:extent cx="3743325" cy="3467100"/>
            <wp:effectExtent l="0" t="0" r="9525" b="0"/>
            <wp:wrapThrough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hrough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6CD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5648" behindDoc="0" locked="0" layoutInCell="1" allowOverlap="1" wp14:anchorId="0EA09C3E" wp14:editId="4296A368">
                <wp:simplePos x="0" y="0"/>
                <wp:positionH relativeFrom="column">
                  <wp:posOffset>571500</wp:posOffset>
                </wp:positionH>
                <wp:positionV relativeFrom="page">
                  <wp:posOffset>1143001</wp:posOffset>
                </wp:positionV>
                <wp:extent cx="6638925" cy="1047750"/>
                <wp:effectExtent l="0" t="0" r="9525" b="0"/>
                <wp:wrapNone/>
                <wp:docPr id="16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13827" w:rsidRPr="00CC64F8" w:rsidRDefault="00213827" w:rsidP="00213827">
                            <w:pPr>
                              <w:pStyle w:val="MyHeadtitle"/>
                              <w:rPr>
                                <w:rFonts w:ascii="微軟正黑體" w:eastAsia="微軟正黑體" w:hAnsi="微軟正黑體" w:cs="新細明體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五</w:t>
                            </w:r>
                            <w:r w:rsidRPr="00CC64F8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、</w:t>
                            </w:r>
                            <w:r w:rsidRPr="00213827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網頁的初步畫面設計</w:t>
                            </w:r>
                          </w:p>
                          <w:p w:rsidR="00213827" w:rsidRPr="004274B3" w:rsidRDefault="00213827" w:rsidP="00213827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09C3E" id="_x0000_s1034" type="#_x0000_t202" style="position:absolute;margin-left:45pt;margin-top:90pt;width:522.75pt;height:82.5pt;z-index:25167564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zar/AIAAI8GAAAOAAAAZHJzL2Uyb0RvYy54bWysVW1vmzAQ/j5p/8HydwokhAAqqRIC06Tu&#10;RWr3AxwwwRrYzHZKumn/fWeTtKTbh2kdkSy/nM/P3fPc5frm2LXogUrFBE+xf+VhRHkpKsb3Kf5y&#10;XzgRRkoTXpFWcJriR6rwzertm+uhT+hMNKKtqETghKtk6FPcaN0nrqvKhnZEXYmecjisheyIhqXc&#10;u5UkA3jvWnfmeaE7CFn1UpRUKdjdjod4Zf3XNS31p7pWVKM2xYBN21HacWdGd3VNkr0kfcPKEwzy&#10;Dyg6wjg8+uRqSzRBB8l+c9WxUgolan1Vis4Vdc1KamOAaHzvRTR3DempjQWSo/qnNKn/57b8+PBZ&#10;IlYBdyFGnHTA0T09arQRRzTzY5OgoVcJ2N31YKmPcADGNljV34ryq0JcZA3he7qWUgwNJRUA9M1N&#10;d3J19KOMk93wQVTwEDloYR0da9mZ7EE+EHgHoh6fyDFgStgMw3kUzxYYlXDme8FyubD0uSQ5X++l&#10;0u+o6JCZpFgC+9Y9ebhV2sAhydnEvMZFwdrWKqDlFxtgOO5QK6HxNkkACkyNpQFl6f0Re3Ee5VHg&#10;BLMwdwJvu3XWRRY4YeEvF9v5Nsu2/k+Dwg+ShlUV5ebRs9T84O+oPIl+FMmT2JRoWWXcGUhK7ndZ&#10;K9EDAakX5sstBXDybOZewrApgVhehOTPAm8zi50ijJZOUAQLJ156keP58SYOvSAOtsVlSLeM09eH&#10;hIYUxwtDMWn30E1OJTWB/yLKmQ+/swguzDqmoa20rEtx5JlvLHSjzZxXlnJNWDvOJ0kxgfw5Keti&#10;4S2DeeSA7uZOMM89ZxMVmbPO/DBc5ptsk7/gObfaUa/Pi2VnIsQJ3tMbz5BBuWeV2uIz9TZWnj7u&#10;jrbQo3NN70T1CNUoBdQKlBx0cZg0Qn7HaICOmGL17UAkxah9z6Gi5+FiCT1CTxdyuthNF4SX4CrF&#10;Gti000yPbffQS7Zv4KWxh3Cxhi5QM1ufpl2MqCAis4CuZ2M7dWjTVqdra/X8P7L6BQAA//8DAFBL&#10;AwQUAAYACAAAACEAo1uk4t4AAAALAQAADwAAAGRycy9kb3ducmV2LnhtbEyPMU/DMBCFdyT+g3WV&#10;2KgdSlBJ41QICVi60HZhc+0jiRKfLdttw7/HmWC7u/f07nv1drIju2CIvSMJxVIAQ9LO9NRKOB7e&#10;7tfAYlJk1OgIJfxghG1ze1OryrgrfeJln1qWQyhWSkKXkq84j7pDq+LSeaSsfbtgVcpraLkJ6prD&#10;7cgfhHjiVvWUP3TK42uHetifrQT/rgtK/eCLHnfTEI679PGlpbxbTC8bYAmn9GeGGT+jQ5OZTu5M&#10;JrJRwrPIVVK+r+dhNhSrsgR2krB6LAXwpub/OzS/AAAA//8DAFBLAQItABQABgAIAAAAIQC2gziS&#10;/gAAAOEBAAATAAAAAAAAAAAAAAAAAAAAAABbQ29udGVudF9UeXBlc10ueG1sUEsBAi0AFAAGAAgA&#10;AAAhADj9If/WAAAAlAEAAAsAAAAAAAAAAAAAAAAALwEAAF9yZWxzLy5yZWxzUEsBAi0AFAAGAAgA&#10;AAAhAJ6zNqv8AgAAjwYAAA4AAAAAAAAAAAAAAAAALgIAAGRycy9lMm9Eb2MueG1sUEsBAi0AFAAG&#10;AAgAAAAhAKNbpOLeAAAACwEAAA8AAAAAAAAAAAAAAAAAVgUAAGRycy9kb3ducmV2LnhtbFBLBQYA&#10;AAAABAAEAPMAAABhBgAAAAA=&#10;" filled="f" fillcolor="#fffffe" stroked="f" strokecolor="#212120" insetpen="t">
                <v:textbox inset="2.88pt,2.88pt,2.88pt,2.88pt">
                  <w:txbxContent>
                    <w:p w:rsidR="00213827" w:rsidRPr="00CC64F8" w:rsidRDefault="00213827" w:rsidP="00213827">
                      <w:pPr>
                        <w:pStyle w:val="MyHeadtitle"/>
                        <w:rPr>
                          <w:rFonts w:ascii="微軟正黑體" w:eastAsia="微軟正黑體" w:hAnsi="微軟正黑體" w:cs="新細明體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五</w:t>
                      </w:r>
                      <w:r w:rsidRPr="00CC64F8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、</w:t>
                      </w:r>
                      <w:r w:rsidRPr="00213827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網頁的初步畫面設計</w:t>
                      </w:r>
                    </w:p>
                    <w:p w:rsidR="00213827" w:rsidRPr="004274B3" w:rsidRDefault="00213827" w:rsidP="00213827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 w:eastAsia="zh-TW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213827">
        <w:rPr>
          <w:noProof/>
          <w:lang w:eastAsia="en-US"/>
        </w:rPr>
        <w:drawing>
          <wp:anchor distT="0" distB="0" distL="114300" distR="114300" simplePos="0" relativeHeight="251679744" behindDoc="1" locked="0" layoutInCell="1" allowOverlap="1" wp14:anchorId="49460D2B" wp14:editId="1F7415B2">
            <wp:simplePos x="0" y="0"/>
            <wp:positionH relativeFrom="column">
              <wp:posOffset>-352425</wp:posOffset>
            </wp:positionH>
            <wp:positionV relativeFrom="paragraph">
              <wp:posOffset>-1391285</wp:posOffset>
            </wp:positionV>
            <wp:extent cx="7886700" cy="2788285"/>
            <wp:effectExtent l="0" t="0" r="0" b="0"/>
            <wp:wrapNone/>
            <wp:docPr id="18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827">
        <w:br w:type="page"/>
      </w:r>
      <w:r w:rsidR="00C23A1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0A3A5F" wp14:editId="3B6E36F6">
                <wp:simplePos x="0" y="0"/>
                <wp:positionH relativeFrom="column">
                  <wp:posOffset>1866900</wp:posOffset>
                </wp:positionH>
                <wp:positionV relativeFrom="paragraph">
                  <wp:posOffset>5476240</wp:posOffset>
                </wp:positionV>
                <wp:extent cx="1695450" cy="552450"/>
                <wp:effectExtent l="0" t="0" r="0" b="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5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873" w:rsidRPr="00FF3873" w:rsidRDefault="00FF3873" w:rsidP="00FF3873">
                            <w:pPr>
                              <w:rPr>
                                <w:rFonts w:ascii="華康儷粗黑" w:eastAsia="華康儷粗黑" w:hAnsi="新細明體" w:cs="新細明體"/>
                                <w:color w:val="00B0F0"/>
                                <w:sz w:val="56"/>
                                <w:lang w:eastAsia="zh-TW"/>
                              </w:rPr>
                            </w:pPr>
                            <w:r>
                              <w:rPr>
                                <w:rFonts w:ascii="華康儷粗黑" w:eastAsia="華康儷粗黑" w:hAnsi="新細明體" w:cs="新細明體" w:hint="eastAsia"/>
                                <w:color w:val="00B0F0"/>
                                <w:sz w:val="56"/>
                                <w:lang w:eastAsia="zh-TW"/>
                              </w:rPr>
                              <w:t>登入頁面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A3A5F" id="文字方塊 38" o:spid="_x0000_s1035" type="#_x0000_t202" style="position:absolute;margin-left:147pt;margin-top:431.2pt;width:133.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KPDkAIAAEkFAAAOAAAAZHJzL2Uyb0RvYy54bWysVE1uEzEU3iNxB8t7OklICok6qUKrIqSq&#10;rUhR147HTkbYfsZ2MhMuUIkDlDUH4AAcqD0Hz57MtJSsEBvPG7/ve//PR8e1VmQjnC/B5LR/0KNE&#10;GA5FaZY5/XR99uotJT4wUzAFRuR0Kzw9nr58cVTZiRjAClQhHEEjxk8qm9NVCHaSZZ6vhGb+AKww&#10;qJTgNAv465ZZ4ViF1rXKBr3eYVaBK6wDLrzH29NGSafJvpSCh0spvQhE5RRjC+l06VzEM5sescnS&#10;Mbsq+S4M9g9RaFYadNqZOmWBkbUr/zKlS+7AgwwHHHQGUpZcpBwwm37vWTbzFbMi5YLF8bYrk/9/&#10;ZvnF5sqRssjpa+yUYRp79HB3e//z+8Pdr/sf3wheY40q6ycInVsEh/od1Njr9t7jZUy9lk7HLyZF&#10;UI/V3nYVFnUgPJIOx6PhCFUcdaPRIMpoPntkW+fDewGaRCGnDjuYCss25z400BYSnSkTTwNnpVKN&#10;Nt5kMd4mriSFrRIN+qOQmC1GMkhW05yJE+XIhuGEMM6FCSkzDEkZREeaROMdsb+PqDrSDhtpIs1f&#10;R+ztI/7psWMkr2BCR9alAbfPQPG5DVc2+Db7JueYfqgXdWrxuG3ZAootdtJBsw/e8rMSy33OfLhi&#10;DhcAO4RLHS7xkAqqnMJOomQF7uu++4jHuUQtJRUuVE79lzVzghL1weDEjvvDYdzA9DMcvRngj3uq&#10;WTzVmLU+AexIH58Py5MY8UG1onSgb3D3Z9Erqpjh6DunoRVPQrPm+HZwMZslEO6cZeHczC2PpmOV&#10;4zBd1zfM2d3EBZzVC2hXj02eDV6DjUwDs3UAWaapjHVuqrqrP+5rmuvd2xIfhKf/CfX4Ak5/AwAA&#10;//8DAFBLAwQUAAYACAAAACEAaf+gsN4AAAALAQAADwAAAGRycy9kb3ducmV2LnhtbEyPQU+DQBCF&#10;7yb+h82YeLMLBEhBlqYx1rtUE49TdgUiO4vsttB/73jS45v38uZ71W61o7iY2Q+OFMSbCISh1umB&#10;OgVvx8PDFoQPSBpHR0bB1XjY1bc3FZbaLfRqLk3oBJeQL1FBH8JUSunb3lj0GzcZYu/TzRYDy7mT&#10;esaFy+0okyjKpcWB+EOPk3nqTfvVnK0CXK4f+yy2z9n7kMzNMeTL4eVbqfu7df8IIpg1/IXhF5/R&#10;oWamkzuT9mJUkBQpbwkKtnmSguBElsd8OSko0iIFWVfy/4b6BwAA//8DAFBLAQItABQABgAIAAAA&#10;IQC2gziS/gAAAOEBAAATAAAAAAAAAAAAAAAAAAAAAABbQ29udGVudF9UeXBlc10ueG1sUEsBAi0A&#10;FAAGAAgAAAAhADj9If/WAAAAlAEAAAsAAAAAAAAAAAAAAAAALwEAAF9yZWxzLy5yZWxzUEsBAi0A&#10;FAAGAAgAAAAhAGrco8OQAgAASQUAAA4AAAAAAAAAAAAAAAAALgIAAGRycy9lMm9Eb2MueG1sUEsB&#10;Ai0AFAAGAAgAAAAhAGn/oLDeAAAACwEAAA8AAAAAAAAAAAAAAAAA6gQAAGRycy9kb3ducmV2Lnht&#10;bFBLBQYAAAAABAAEAPMAAAD1BQAAAAA=&#10;" fillcolor="white [3201]" stroked="f" strokeweight="2pt">
                <v:textbox>
                  <w:txbxContent>
                    <w:p w:rsidR="00FF3873" w:rsidRPr="00FF3873" w:rsidRDefault="00FF3873" w:rsidP="00FF3873">
                      <w:pPr>
                        <w:rPr>
                          <w:rFonts w:ascii="華康儷粗黑" w:eastAsia="華康儷粗黑" w:hAnsi="新細明體" w:cs="新細明體"/>
                          <w:color w:val="00B0F0"/>
                          <w:sz w:val="56"/>
                          <w:lang w:eastAsia="zh-TW"/>
                        </w:rPr>
                      </w:pPr>
                      <w:r>
                        <w:rPr>
                          <w:rFonts w:ascii="華康儷粗黑" w:eastAsia="華康儷粗黑" w:hAnsi="新細明體" w:cs="新細明體" w:hint="eastAsia"/>
                          <w:color w:val="00B0F0"/>
                          <w:sz w:val="56"/>
                          <w:lang w:eastAsia="zh-TW"/>
                        </w:rPr>
                        <w:t>登入頁面</w:t>
                      </w:r>
                    </w:p>
                  </w:txbxContent>
                </v:textbox>
              </v:shape>
            </w:pict>
          </mc:Fallback>
        </mc:AlternateContent>
      </w:r>
      <w:r w:rsidR="00C23A1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85A26A" wp14:editId="10B48258">
                <wp:simplePos x="0" y="0"/>
                <wp:positionH relativeFrom="column">
                  <wp:posOffset>3971925</wp:posOffset>
                </wp:positionH>
                <wp:positionV relativeFrom="paragraph">
                  <wp:posOffset>1790065</wp:posOffset>
                </wp:positionV>
                <wp:extent cx="1695450" cy="552450"/>
                <wp:effectExtent l="0" t="0" r="0" b="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5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873" w:rsidRPr="00FF3873" w:rsidRDefault="00FF3873" w:rsidP="00FF3873">
                            <w:pPr>
                              <w:rPr>
                                <w:rFonts w:ascii="華康儷粗黑" w:eastAsia="華康儷粗黑" w:hAnsi="新細明體" w:cs="新細明體"/>
                                <w:color w:val="00B0F0"/>
                                <w:sz w:val="56"/>
                                <w:lang w:eastAsia="zh-TW"/>
                              </w:rPr>
                            </w:pPr>
                            <w:r w:rsidRPr="00FF3873">
                              <w:rPr>
                                <w:rFonts w:ascii="華康儷粗黑" w:eastAsia="華康儷粗黑" w:hAnsi="新細明體" w:cs="新細明體" w:hint="eastAsia"/>
                                <w:color w:val="00B0F0"/>
                                <w:sz w:val="56"/>
                                <w:lang w:eastAsia="zh-TW"/>
                              </w:rPr>
                              <w:t>所有</w:t>
                            </w:r>
                            <w:r>
                              <w:rPr>
                                <w:rFonts w:ascii="華康儷粗黑" w:eastAsia="華康儷粗黑" w:hAnsi="新細明體" w:cs="新細明體" w:hint="eastAsia"/>
                                <w:color w:val="00B0F0"/>
                                <w:sz w:val="56"/>
                                <w:lang w:eastAsia="zh-TW"/>
                              </w:rPr>
                              <w:t>課程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A26A" id="文字方塊 37" o:spid="_x0000_s1036" type="#_x0000_t202" style="position:absolute;margin-left:312.75pt;margin-top:140.95pt;width:133.5pt;height:4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FhbkAIAAEoFAAAOAAAAZHJzL2Uyb0RvYy54bWysVF1uEzEQfkfiDpbf6SYhaWnUTRVaFSFV&#10;bUWK+ux47WSF7TG2k91wASQOUJ45AAfgQO05GHuz21DyhHjxzs5833h+fXJaa0XWwvkSTE77Bz1K&#10;hOFQlGaR04+3F6/eUOIDMwVTYERON8LT08nLFyeVHYsBLEEVwhF0Yvy4sjldhmDHWeb5UmjmD8AK&#10;g0YJTrOAv26RFY5V6F2rbNDrHWYVuMI64MJ71J43RjpJ/qUUPFxL6UUgKqcYW0inS+c8ntnkhI0X&#10;jtllybdhsH+IQrPS4KWdq3MWGFm58i9XuuQOPMhwwEFnIGXJRcoBs+n3nmUzWzIrUi5YHG+7Mvn/&#10;55ZfrW8cKYucvj6ixDCNPXq8//rw8/vj/a+HH98IqrFGlfVjhM4sgkP9Fmrsdav3qIyp19Lp+MWk&#10;CNqx2puuwqIOhEfS4fFoOEITR9toNIgyus+e2Nb58E6AJlHIqcMOpsKy9aUPDbSFxMuUiaeBi1Kp&#10;xho1WYy3iStJYaNEg/4gJGaLkQyS1zRn4kw5smY4IYxzYULKDENSBtGRJtF5R+zvI6qOtMVGmkjz&#10;1xF7+4h/3tgx0q1gQkfWpQG3z0HxqQ1XNvg2+ybnmH6o53VqcT8VO6rmUGywlQ6ahfCWX5RY70vm&#10;ww1zuAHYItzqcI2HVFDlFLYSJUtwX/bpIx4HE62UVLhROfWfV8wJStR7gyN73B8O4wqmn+HoaIA/&#10;btcy37WYlT4DbEkf3w/LkxjxQbWidKDvcPmn8VY0McPx7pyGVjwLzZ7j48HFdJpAuHSWhUszszy6&#10;jmWO03Rb3zFntyMXcFivoN09Nn42eQ02Mg1MVwFkmcbyqarbBuDCpsHePi7xRdj9T6inJ3DyGwAA&#10;//8DAFBLAwQUAAYACAAAACEAyF6AC94AAAALAQAADwAAAGRycy9kb3ducmV2LnhtbEyPwU6EMBCG&#10;7ya+QzMm3txCDQSQstkY17vsmnicpRWItMW2u7Bv73jS48x8+ef76+1qJnbRPozOSkg3CTBtO6dG&#10;20s4HvYPBbAQ0SqcnNUSrjrAtrm9qbFSbrFv+tLGnlGIDRVKGGKcK85DN2iDYeNmben26bzBSKPv&#10;ufK4ULiZuEiSnBscLX0YcNbPg+6+2rORgMv1Y5el5iV7H4VvDzFf9q/fUt7frbsnYFGv8Q+GX31S&#10;h4acTu5sVWCThFxkGaESRJGWwIgoSkGbk4THvCiBNzX/36H5AQAA//8DAFBLAQItABQABgAIAAAA&#10;IQC2gziS/gAAAOEBAAATAAAAAAAAAAAAAAAAAAAAAABbQ29udGVudF9UeXBlc10ueG1sUEsBAi0A&#10;FAAGAAgAAAAhADj9If/WAAAAlAEAAAsAAAAAAAAAAAAAAAAALwEAAF9yZWxzLy5yZWxzUEsBAi0A&#10;FAAGAAgAAAAhANOkWFuQAgAASgUAAA4AAAAAAAAAAAAAAAAALgIAAGRycy9lMm9Eb2MueG1sUEsB&#10;Ai0AFAAGAAgAAAAhAMhegAveAAAACwEAAA8AAAAAAAAAAAAAAAAA6gQAAGRycy9kb3ducmV2Lnht&#10;bFBLBQYAAAAABAAEAPMAAAD1BQAAAAA=&#10;" fillcolor="white [3201]" stroked="f" strokeweight="2pt">
                <v:textbox>
                  <w:txbxContent>
                    <w:p w:rsidR="00FF3873" w:rsidRPr="00FF3873" w:rsidRDefault="00FF3873" w:rsidP="00FF3873">
                      <w:pPr>
                        <w:rPr>
                          <w:rFonts w:ascii="華康儷粗黑" w:eastAsia="華康儷粗黑" w:hAnsi="新細明體" w:cs="新細明體"/>
                          <w:color w:val="00B0F0"/>
                          <w:sz w:val="56"/>
                          <w:lang w:eastAsia="zh-TW"/>
                        </w:rPr>
                      </w:pPr>
                      <w:r w:rsidRPr="00FF3873">
                        <w:rPr>
                          <w:rFonts w:ascii="華康儷粗黑" w:eastAsia="華康儷粗黑" w:hAnsi="新細明體" w:cs="新細明體" w:hint="eastAsia"/>
                          <w:color w:val="00B0F0"/>
                          <w:sz w:val="56"/>
                          <w:lang w:eastAsia="zh-TW"/>
                        </w:rPr>
                        <w:t>所有</w:t>
                      </w:r>
                      <w:r>
                        <w:rPr>
                          <w:rFonts w:ascii="華康儷粗黑" w:eastAsia="華康儷粗黑" w:hAnsi="新細明體" w:cs="新細明體" w:hint="eastAsia"/>
                          <w:color w:val="00B0F0"/>
                          <w:sz w:val="56"/>
                          <w:lang w:eastAsia="zh-TW"/>
                        </w:rPr>
                        <w:t>課程</w:t>
                      </w:r>
                    </w:p>
                  </w:txbxContent>
                </v:textbox>
              </v:shape>
            </w:pict>
          </mc:Fallback>
        </mc:AlternateContent>
      </w:r>
      <w:r w:rsidR="00C23A11" w:rsidRPr="006D2CD2">
        <w:rPr>
          <w:noProof/>
        </w:rPr>
        <w:drawing>
          <wp:anchor distT="0" distB="0" distL="114300" distR="114300" simplePos="0" relativeHeight="251695104" behindDoc="0" locked="0" layoutInCell="1" allowOverlap="1" wp14:anchorId="34140232" wp14:editId="7EA506AF">
            <wp:simplePos x="0" y="0"/>
            <wp:positionH relativeFrom="column">
              <wp:posOffset>3562350</wp:posOffset>
            </wp:positionH>
            <wp:positionV relativeFrom="paragraph">
              <wp:posOffset>5451475</wp:posOffset>
            </wp:positionV>
            <wp:extent cx="3640455" cy="3371850"/>
            <wp:effectExtent l="0" t="0" r="0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A11" w:rsidRPr="006D2CD2">
        <w:rPr>
          <w:noProof/>
        </w:rPr>
        <w:drawing>
          <wp:anchor distT="0" distB="0" distL="114300" distR="114300" simplePos="0" relativeHeight="251694080" behindDoc="0" locked="0" layoutInCell="1" allowOverlap="1" wp14:anchorId="21DC2871" wp14:editId="1608419B">
            <wp:simplePos x="0" y="0"/>
            <wp:positionH relativeFrom="column">
              <wp:posOffset>228600</wp:posOffset>
            </wp:positionH>
            <wp:positionV relativeFrom="paragraph">
              <wp:posOffset>1765300</wp:posOffset>
            </wp:positionV>
            <wp:extent cx="3743325" cy="3466465"/>
            <wp:effectExtent l="0" t="0" r="9525" b="635"/>
            <wp:wrapThrough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hrough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A11">
        <w:rPr>
          <w:noProof/>
          <w:lang w:eastAsia="en-US"/>
        </w:rPr>
        <w:drawing>
          <wp:anchor distT="0" distB="0" distL="114300" distR="114300" simplePos="0" relativeHeight="251708416" behindDoc="1" locked="0" layoutInCell="1" allowOverlap="1" wp14:anchorId="460F8464" wp14:editId="5C56DCBF">
            <wp:simplePos x="0" y="0"/>
            <wp:positionH relativeFrom="column">
              <wp:posOffset>-352425</wp:posOffset>
            </wp:positionH>
            <wp:positionV relativeFrom="paragraph">
              <wp:posOffset>-1410335</wp:posOffset>
            </wp:positionV>
            <wp:extent cx="7886700" cy="2788285"/>
            <wp:effectExtent l="0" t="0" r="0" b="0"/>
            <wp:wrapNone/>
            <wp:docPr id="3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CD2">
        <w:br w:type="page"/>
      </w:r>
    </w:p>
    <w:p w:rsidR="006D2CD2" w:rsidRDefault="00C23A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54CC9F" wp14:editId="133AA9E9">
                <wp:simplePos x="0" y="0"/>
                <wp:positionH relativeFrom="column">
                  <wp:posOffset>1857375</wp:posOffset>
                </wp:positionH>
                <wp:positionV relativeFrom="paragraph">
                  <wp:posOffset>5495290</wp:posOffset>
                </wp:positionV>
                <wp:extent cx="1695450" cy="552450"/>
                <wp:effectExtent l="0" t="0" r="0" b="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5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873" w:rsidRPr="00FF3873" w:rsidRDefault="00FF3873" w:rsidP="00FF3873">
                            <w:pPr>
                              <w:rPr>
                                <w:rFonts w:ascii="華康儷粗黑" w:eastAsia="華康儷粗黑" w:hAnsi="新細明體" w:cs="新細明體"/>
                                <w:color w:val="00B0F0"/>
                                <w:sz w:val="56"/>
                                <w:lang w:eastAsia="zh-TW"/>
                              </w:rPr>
                            </w:pPr>
                            <w:r>
                              <w:rPr>
                                <w:rFonts w:ascii="華康儷粗黑" w:eastAsia="華康儷粗黑" w:hAnsi="新細明體" w:cs="新細明體" w:hint="eastAsia"/>
                                <w:color w:val="00B0F0"/>
                                <w:sz w:val="56"/>
                                <w:lang w:eastAsia="zh-TW"/>
                              </w:rPr>
                              <w:t>編輯課程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4CC9F" id="文字方塊 40" o:spid="_x0000_s1037" type="#_x0000_t202" style="position:absolute;margin-left:146.25pt;margin-top:432.7pt;width:133.5pt;height:4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MYGjwIAAEoFAAAOAAAAZHJzL2Uyb0RvYy54bWysVF1uEzEQfkfiDpbf6SZRUmjUTRVaFSFV&#10;bUWL+ux47WaF12PsSXbDBZA4QHnmAByAA7XnYOzNbkvJE+LFO+v5vvkfHx41lWFr5UMJNufDvQFn&#10;ykooSnub84/Xp6/ecBZQ2EIYsCrnGxX40ezli8PaTdUIlmAK5RkZsWFau5wvEd00y4JcqkqEPXDK&#10;klKDrwTSr7/NCi9qsl6ZbDQY7Gc1+MJ5kCoEuj1plXyW7GutJF5oHRQyk3OKDdPp07mIZzY7FNNb&#10;L9yylNswxD9EUYnSktPe1IlAwVa+/MtUVUoPATTuSagy0LqUKuVA2QwHz7K5WgqnUi5UnOD6MoX/&#10;Z1aery89K4ucj6k8VlTUo4e7r/c/vz/c/br/8Y3RNdWodmFK0CtHYGzeQkO97u4DXcbUG+2r+KWk&#10;GOnJ3KavsGqQyUjaP5iMJ6SSpJtMRlEm89kj2/mA7xRULAo599TBVFixPgvYQjtIdGZsPC2clsa0&#10;2niTxXjbuJKEG6Na9AelKVuKZJSspjlTx8aztaAJEVIqiykzCslYQkeaJuM9cbiLaHrSFhtpKs1f&#10;TxzsIv7psWckr2CxJ1elBb/LQPGpC1e3+C77NueYPjaLJrV42PdsAcWGWumhXYjg5GlJ9T4TAS+F&#10;pw2gFtFW4wUd2kCdc9hKnC3Bf9l1H/E0mKTlrKaNynn4vBJecWbeWxrZg+E4zhimn/Hk9Yh+/FPN&#10;4qnGrqpjoJYM6f1wMokRj6YTtYfqhpZ/Hr2SSlhJvnOOnXiM7Z7T4yHVfJ5AtHRO4Jm9cjKajmWO&#10;03Td3AjvtiOHNKzn0O2emD6bvBYbmRbmKwRdprGMhW6rum0ALWwa7O3jEl+Ep/8J9fgEzn4DAAD/&#10;/wMAUEsDBBQABgAIAAAAIQDxPbYR3gAAAAsBAAAPAAAAZHJzL2Rvd25yZXYueG1sTI/BTsMwDIbv&#10;SLxDZCRuLF20VGupO02IcacDiaPXhLaiSUqSrd3bE05wtP3p9/dXu8WM7KJ9GJxFWK8yYNq2Tg22&#10;Q3g7Hh62wEIkq2h0ViNcdYBdfXtTUancbF/1pYkdSyE2lITQxziVnIe214bCyk3aptun84ZiGn3H&#10;lac5hZuRiyzLuaHBpg89Tfqp1+1XczYINF8/9nJtnuX7IHxzjPl8ePlGvL9b9o/Aol7iHwy/+kkd&#10;6uR0cmerAhsRRCFkQhG2udwAS4SURdqcEAopNsDriv/vUP8AAAD//wMAUEsBAi0AFAAGAAgAAAAh&#10;ALaDOJL+AAAA4QEAABMAAAAAAAAAAAAAAAAAAAAAAFtDb250ZW50X1R5cGVzXS54bWxQSwECLQAU&#10;AAYACAAAACEAOP0h/9YAAACUAQAACwAAAAAAAAAAAAAAAAAvAQAAX3JlbHMvLnJlbHNQSwECLQAU&#10;AAYACAAAACEA8RTGBo8CAABKBQAADgAAAAAAAAAAAAAAAAAuAgAAZHJzL2Uyb0RvYy54bWxQSwEC&#10;LQAUAAYACAAAACEA8T22Ed4AAAALAQAADwAAAAAAAAAAAAAAAADpBAAAZHJzL2Rvd25yZXYueG1s&#10;UEsFBgAAAAAEAAQA8wAAAPQFAAAAAA==&#10;" fillcolor="white [3201]" stroked="f" strokeweight="2pt">
                <v:textbox>
                  <w:txbxContent>
                    <w:p w:rsidR="00FF3873" w:rsidRPr="00FF3873" w:rsidRDefault="00FF3873" w:rsidP="00FF3873">
                      <w:pPr>
                        <w:rPr>
                          <w:rFonts w:ascii="華康儷粗黑" w:eastAsia="華康儷粗黑" w:hAnsi="新細明體" w:cs="新細明體"/>
                          <w:color w:val="00B0F0"/>
                          <w:sz w:val="56"/>
                          <w:lang w:eastAsia="zh-TW"/>
                        </w:rPr>
                      </w:pPr>
                      <w:r>
                        <w:rPr>
                          <w:rFonts w:ascii="華康儷粗黑" w:eastAsia="華康儷粗黑" w:hAnsi="新細明體" w:cs="新細明體" w:hint="eastAsia"/>
                          <w:color w:val="00B0F0"/>
                          <w:sz w:val="56"/>
                          <w:lang w:eastAsia="zh-TW"/>
                        </w:rPr>
                        <w:t>編輯課程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ACF4A9" wp14:editId="4832D355">
                <wp:simplePos x="0" y="0"/>
                <wp:positionH relativeFrom="column">
                  <wp:posOffset>3676650</wp:posOffset>
                </wp:positionH>
                <wp:positionV relativeFrom="paragraph">
                  <wp:posOffset>1837690</wp:posOffset>
                </wp:positionV>
                <wp:extent cx="1695450" cy="552450"/>
                <wp:effectExtent l="0" t="0" r="0" b="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5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873" w:rsidRPr="00FF3873" w:rsidRDefault="00FF3873" w:rsidP="00FF3873">
                            <w:pPr>
                              <w:rPr>
                                <w:rFonts w:ascii="華康儷粗黑" w:eastAsia="華康儷粗黑" w:hAnsi="新細明體" w:cs="新細明體"/>
                                <w:color w:val="00B0F0"/>
                                <w:sz w:val="56"/>
                                <w:lang w:eastAsia="zh-TW"/>
                              </w:rPr>
                            </w:pPr>
                            <w:r>
                              <w:rPr>
                                <w:rFonts w:ascii="華康儷粗黑" w:eastAsia="華康儷粗黑" w:hAnsi="新細明體" w:cs="新細明體" w:hint="eastAsia"/>
                                <w:color w:val="00B0F0"/>
                                <w:sz w:val="56"/>
                                <w:lang w:eastAsia="zh-TW"/>
                              </w:rPr>
                              <w:t>課程資訊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CF4A9" id="文字方塊 39" o:spid="_x0000_s1038" type="#_x0000_t202" style="position:absolute;margin-left:289.5pt;margin-top:144.7pt;width:133.5pt;height:43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rBkQIAAEoFAAAOAAAAZHJzL2Uyb0RvYy54bWysVE1uEzEU3iNxB8t7OklICok6qUKrIqSq&#10;rUhR147HTkbYfsZ2MhMuUIkDlDUH4AAcqD0Hz57MtJSsEBvPG7/ve//PR8e1VmQjnC/B5LR/0KNE&#10;GA5FaZY5/XR99uotJT4wUzAFRuR0Kzw9nr58cVTZiRjAClQhHEEjxk8qm9NVCHaSZZ6vhGb+AKww&#10;qJTgNAv465ZZ4ViF1rXKBr3eYVaBK6wDLrzH29NGSafJvpSCh0spvQhE5RRjC+l06VzEM5sescnS&#10;Mbsq+S4M9g9RaFYadNqZOmWBkbUr/zKlS+7AgwwHHHQGUpZcpBwwm37vWTbzFbMi5YLF8bYrk/9/&#10;ZvnF5sqRssjp6zElhmns0cPd7f3P7w93v+5/fCN4jTWqrJ8gdG4RHOp3UGOv23uPlzH1Wjodv5gU&#10;QT1We9tVWNSB8Eg6HI+GI1Rx1I1Ggyij+eyRbZ0P7wVoEoWcOuxgKizbnPvQQFtIdKZMPA2clUo1&#10;2niTxXibuJIUtko06I9CYrYYySBZTXMmTpQjG4YTwjgXJqTMMCRlEB1pEo13xP4+oupIO2ykiTR/&#10;HbG3j/inx46RvIIJHVmXBtw+A8XnNlzZ4Nvsm5xj+qFe1KnF/UHbswUUW2ylg2YhvOVnJdb7nPlw&#10;xRxuALYItzpc4iEVVDmFnUTJCtzXffcRj4OJWkoq3Kic+i9r5gQl6oPBkR33h8O4gulnOHozwB/3&#10;VLN4qjFrfQLYkj6+H5YnMeKDakXpQN/g8s+iV1Qxw9F3TkMrnoRmz/Hx4GI2SyBcOsvCuZlbHk3H&#10;Msdpuq5vmLO7kQs4rBfQ7h6bPJu8BhuZBmbrALJMYxkL3VR11wBc2DTYu8clvghP/xPq8Qmc/gYA&#10;AP//AwBQSwMEFAAGAAgAAAAhAO6tusPgAAAACwEAAA8AAABkcnMvZG93bnJldi54bWxMj8FOwzAQ&#10;RO9I/IO1SNyo05CkaZpNVSHKnRQkjm7sJhGxHWy3Sf+e5VSOszOafVNuZz2wi3K+twZhuYiAKdNY&#10;2ZsW4eOwf8qB+SCMFIM1CuGqPGyr+7tSFNJO5l1d6tAyKjG+EAhdCGPBuW86pYVf2FEZ8k7WaRFI&#10;upZLJyYq1wOPoyjjWvSGPnRiVC+dar7rs0YQ0/Vrly71a/rZx64+hGzav/0gPj7Muw2woOZwC8Mf&#10;PqFDRUxHezbSswEhXa1pS0CI83UCjBJ5ktHliPC8yhLgVcn/b6h+AQAA//8DAFBLAQItABQABgAI&#10;AAAAIQC2gziS/gAAAOEBAAATAAAAAAAAAAAAAAAAAAAAAABbQ29udGVudF9UeXBlc10ueG1sUEsB&#10;Ai0AFAAGAAgAAAAhADj9If/WAAAAlAEAAAsAAAAAAAAAAAAAAAAALwEAAF9yZWxzLy5yZWxzUEsB&#10;Ai0AFAAGAAgAAAAhAFi8OsGRAgAASgUAAA4AAAAAAAAAAAAAAAAALgIAAGRycy9lMm9Eb2MueG1s&#10;UEsBAi0AFAAGAAgAAAAhAO6tusPgAAAACwEAAA8AAAAAAAAAAAAAAAAA6wQAAGRycy9kb3ducmV2&#10;LnhtbFBLBQYAAAAABAAEAPMAAAD4BQAAAAA=&#10;" fillcolor="white [3201]" stroked="f" strokeweight="2pt">
                <v:textbox>
                  <w:txbxContent>
                    <w:p w:rsidR="00FF3873" w:rsidRPr="00FF3873" w:rsidRDefault="00FF3873" w:rsidP="00FF3873">
                      <w:pPr>
                        <w:rPr>
                          <w:rFonts w:ascii="華康儷粗黑" w:eastAsia="華康儷粗黑" w:hAnsi="新細明體" w:cs="新細明體"/>
                          <w:color w:val="00B0F0"/>
                          <w:sz w:val="56"/>
                          <w:lang w:eastAsia="zh-TW"/>
                        </w:rPr>
                      </w:pPr>
                      <w:r>
                        <w:rPr>
                          <w:rFonts w:ascii="華康儷粗黑" w:eastAsia="華康儷粗黑" w:hAnsi="新細明體" w:cs="新細明體" w:hint="eastAsia"/>
                          <w:color w:val="00B0F0"/>
                          <w:sz w:val="56"/>
                          <w:lang w:eastAsia="zh-TW"/>
                        </w:rPr>
                        <w:t>課程資訊</w:t>
                      </w:r>
                    </w:p>
                  </w:txbxContent>
                </v:textbox>
              </v:shape>
            </w:pict>
          </mc:Fallback>
        </mc:AlternateContent>
      </w:r>
      <w:r w:rsidRPr="006D2CD2">
        <w:rPr>
          <w:noProof/>
        </w:rPr>
        <w:drawing>
          <wp:anchor distT="0" distB="0" distL="114300" distR="114300" simplePos="0" relativeHeight="251692032" behindDoc="0" locked="0" layoutInCell="1" allowOverlap="1" wp14:anchorId="34140232" wp14:editId="7EA506AF">
            <wp:simplePos x="0" y="0"/>
            <wp:positionH relativeFrom="column">
              <wp:posOffset>3552825</wp:posOffset>
            </wp:positionH>
            <wp:positionV relativeFrom="paragraph">
              <wp:posOffset>5451475</wp:posOffset>
            </wp:positionV>
            <wp:extent cx="3660140" cy="3371215"/>
            <wp:effectExtent l="0" t="0" r="0" b="635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CD2">
        <w:rPr>
          <w:noProof/>
        </w:rPr>
        <w:drawing>
          <wp:anchor distT="0" distB="0" distL="114300" distR="114300" simplePos="0" relativeHeight="251691008" behindDoc="0" locked="0" layoutInCell="1" allowOverlap="1" wp14:anchorId="21DC2871" wp14:editId="1608419B">
            <wp:simplePos x="0" y="0"/>
            <wp:positionH relativeFrom="column">
              <wp:posOffset>497205</wp:posOffset>
            </wp:positionH>
            <wp:positionV relativeFrom="paragraph">
              <wp:posOffset>1765300</wp:posOffset>
            </wp:positionV>
            <wp:extent cx="3204845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442" y="21481"/>
                <wp:lineTo x="21442" y="0"/>
                <wp:lineTo x="0" y="0"/>
              </wp:wrapPolygon>
            </wp:wrapThrough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710464" behindDoc="1" locked="0" layoutInCell="1" allowOverlap="1" wp14:anchorId="76A49403" wp14:editId="22CF3532">
            <wp:simplePos x="0" y="0"/>
            <wp:positionH relativeFrom="column">
              <wp:posOffset>-342900</wp:posOffset>
            </wp:positionH>
            <wp:positionV relativeFrom="paragraph">
              <wp:posOffset>-1410335</wp:posOffset>
            </wp:positionV>
            <wp:extent cx="7886700" cy="2788285"/>
            <wp:effectExtent l="0" t="0" r="0" b="0"/>
            <wp:wrapNone/>
            <wp:docPr id="4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CD2">
        <w:br w:type="page"/>
      </w:r>
    </w:p>
    <w:p w:rsidR="00213827" w:rsidRDefault="00213827"/>
    <w:p w:rsidR="00213827" w:rsidRDefault="00213827">
      <w:r>
        <w:rPr>
          <w:noProof/>
          <w:lang w:eastAsia="en-US"/>
        </w:rPr>
        <w:drawing>
          <wp:anchor distT="0" distB="0" distL="114300" distR="114300" simplePos="0" relativeHeight="251681792" behindDoc="1" locked="0" layoutInCell="1" allowOverlap="1" wp14:anchorId="49460D2B" wp14:editId="1F7415B2">
            <wp:simplePos x="0" y="0"/>
            <wp:positionH relativeFrom="column">
              <wp:posOffset>-342900</wp:posOffset>
            </wp:positionH>
            <wp:positionV relativeFrom="paragraph">
              <wp:posOffset>-1419860</wp:posOffset>
            </wp:positionV>
            <wp:extent cx="7886700" cy="2788285"/>
            <wp:effectExtent l="0" t="0" r="0" b="0"/>
            <wp:wrapNone/>
            <wp:docPr id="19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7696" behindDoc="0" locked="0" layoutInCell="1" allowOverlap="1" wp14:anchorId="084F541C" wp14:editId="665A6945">
                <wp:simplePos x="0" y="0"/>
                <wp:positionH relativeFrom="column">
                  <wp:posOffset>571500</wp:posOffset>
                </wp:positionH>
                <wp:positionV relativeFrom="page">
                  <wp:posOffset>1142365</wp:posOffset>
                </wp:positionV>
                <wp:extent cx="6638925" cy="4295775"/>
                <wp:effectExtent l="0" t="0" r="9525" b="9525"/>
                <wp:wrapNone/>
                <wp:docPr id="17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13827" w:rsidRPr="00CC64F8" w:rsidRDefault="00213827" w:rsidP="00213827">
                            <w:pPr>
                              <w:pStyle w:val="MyHeadtitle"/>
                              <w:rPr>
                                <w:rFonts w:ascii="微軟正黑體" w:eastAsia="微軟正黑體" w:hAnsi="微軟正黑體" w:cs="新細明體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六</w:t>
                            </w:r>
                            <w:r w:rsidRPr="00CC64F8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、</w:t>
                            </w:r>
                            <w:r w:rsidRPr="00213827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工作規劃</w:t>
                            </w:r>
                          </w:p>
                          <w:p w:rsidR="00203546" w:rsidRDefault="00203546" w:rsidP="00203546">
                            <w:pPr>
                              <w:pStyle w:val="My"/>
                              <w:ind w:firstLineChars="200" w:firstLine="480"/>
                              <w:jc w:val="both"/>
                              <w:rPr>
                                <w:rStyle w:val="sowc"/>
                                <w:rFonts w:ascii="微軟正黑體" w:eastAsia="微軟正黑體" w:hAnsi="微軟正黑體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203546" w:rsidRPr="00203546" w:rsidRDefault="00203546" w:rsidP="00203546">
                            <w:pPr>
                              <w:pStyle w:val="My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Style w:val="sowc"/>
                                <w:rFonts w:ascii="微軟正黑體" w:eastAsia="微軟正黑體" w:hAnsi="微軟正黑體"/>
                                <w:color w:val="333333"/>
                                <w:lang w:val="en-US" w:eastAsia="zh-TW"/>
                              </w:rPr>
                            </w:pPr>
                            <w:r w:rsidRPr="00203546"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林</w:t>
                            </w:r>
                            <w:proofErr w:type="gramStart"/>
                            <w:r w:rsidRPr="00203546"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一</w:t>
                            </w:r>
                            <w:proofErr w:type="gramEnd"/>
                            <w:r w:rsidRPr="00203546"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203546" w:rsidRPr="00203546" w:rsidRDefault="00203546" w:rsidP="00203546">
                            <w:pPr>
                              <w:pStyle w:val="My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Style w:val="sowc"/>
                                <w:rFonts w:ascii="微軟正黑體" w:eastAsia="微軟正黑體" w:hAnsi="微軟正黑體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洪崇維</w:t>
                            </w:r>
                            <w:r w:rsidRPr="00203546"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</w:p>
                          <w:p w:rsidR="00203546" w:rsidRPr="00203546" w:rsidRDefault="00203546" w:rsidP="00203546">
                            <w:pPr>
                              <w:pStyle w:val="My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王裕傑</w:t>
                            </w:r>
                            <w:r w:rsidRPr="00203546">
                              <w:rPr>
                                <w:rStyle w:val="sowc"/>
                                <w:rFonts w:ascii="微軟正黑體" w:eastAsia="微軟正黑體" w:hAnsi="微軟正黑體" w:hint="eastAsia"/>
                                <w:color w:val="333333"/>
                                <w:lang w:val="en-US" w:eastAsia="zh-TW"/>
                              </w:rPr>
                              <w:t>：</w:t>
                            </w:r>
                            <w:r w:rsidRPr="00203546">
                              <w:rPr>
                                <w:rStyle w:val="sowc"/>
                                <w:rFonts w:ascii="微軟正黑體" w:eastAsia="微軟正黑體" w:hAnsi="微軟正黑體"/>
                                <w:color w:val="333333"/>
                                <w:lang w:val="en-US" w:eastAsia="zh-TW"/>
                              </w:rPr>
                              <w:t xml:space="preserve"> GitHub + README</w:t>
                            </w:r>
                          </w:p>
                          <w:p w:rsidR="00203546" w:rsidRDefault="00203546" w:rsidP="00203546">
                            <w:pPr>
                              <w:pStyle w:val="My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203546" w:rsidRPr="00203546" w:rsidRDefault="00203546" w:rsidP="00203546">
                            <w:pPr>
                              <w:pStyle w:val="My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F541C" id="_x0000_s1039" type="#_x0000_t202" style="position:absolute;margin-left:45pt;margin-top:89.95pt;width:522.75pt;height:338.25pt;z-index:25167769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QiF/QIAAJAGAAAOAAAAZHJzL2Uyb0RvYy54bWysVdtunDAQfa/Uf7D8Trgsy00h0S4LVaX0&#10;IiX9AC+YxSrY1HbCplX/vWOzSUjah6opK1ljezxz5sxlzy+PQ4/uqFRM8Bz7Zx5GlNeiYfyQ4y83&#10;lZNgpDThDekFpzm+pwpfXrx9cz6NGQ1EJ/qGSgRGuMqmMced1mPmuqru6EDUmRgph8tWyIFo2MqD&#10;20gygfWhdwPPi9xJyGaUoqZKweluvsQX1n7b0lp/altFNepzDNi0XaVd92Z1L85JdpBk7Fh9gkH+&#10;AcVAGAenj6Z2RBN0K9lvpgZWS6FEq89qMbiibVlNbQwQje+9iOa6IyO1sQA5anykSf0/s/XHu88S&#10;sQZyF2PEyQA5uqFHjbbiiAI/NQRNo8pA73oETX2EC1C2warxStRfFeKi6Ag/0I2UYuooaQCgb166&#10;i6ezHWWM7KcPogFH5FYLa+jYysGwB3wgsA6Jun9MjgFTw2EUrZI0WGNUw10YpOs4XlsfJHt4Pkql&#10;31ExICPkWEL2rXlyd6W0gUOyBxXjjYuK9b2tgJ4/OwDF+YTaEppfkwyggGg0DSib3h+pl5ZJmYRO&#10;GESlE3q7nbOpitCJKj9e71a7otj5Pw0KP8w61jSUG6cPpeaHf5fKU9HPRfJYbEr0rDHmDCQlD/ui&#10;l+iOQKlX5itP9CzU3OcwLCUQy4uQ/CD0tkHqVFESO2EVrp009hLH89NtGnlhGu6q5yFdMU5fHxKa&#10;cpyuTYpJf4BpcmqpBfwXUQY+/GwPQ8KeqQ1Mw1jp2ZDjxDOfoYJkpjZL3lhZE9bP8oIUE8ifSdlU&#10;ay8OV4kDZbdywlXpOdukKpxN4UdRXG6Lbfkiz6WtHfV6Xmx2FoW4wHvy8QQZiHioUtt8pt/mztPH&#10;/XFu9JUhw3TmXjT30I5SQLNAz8EYB6ET8jtGE4zEHKtvt0RSjPr3HFp6Fa3jCGbociOXm/1yQ3gN&#10;pnKsIZ1WLPQ8d29HyQ4deJqHCBcbGAMtsw36hApCMhsYeza404g2c3W5t1pPfyQXvwAAAP//AwBQ&#10;SwMEFAAGAAgAAAAhAKs6cVbfAAAACwEAAA8AAABkcnMvZG93bnJldi54bWxMj8FOwzAQRO9I/IO1&#10;SNyoEyClCXEqhARceqH0ws21l8RKvLZstw1/j3uix9kZzb5p17Od2BFDNI4ElIsCGJJy2lAvYPf1&#10;drcCFpMkLSdHKOAXI6y766tWNtqd6BOP29SzXEKxkQKGlHzDeVQDWhkXziNl78cFK1OWoec6yFMu&#10;txO/L4olt9JQ/jBIj68DqnF7sAL8uyopmdGXBjfzGHab9PGthLi9mV+egSWc038YzvgZHbrMtHcH&#10;0pFNAuoiT0n5/lTXwM6B8qGqgO0FrKrlI/Cu5Zcbuj8AAAD//wMAUEsBAi0AFAAGAAgAAAAhALaD&#10;OJL+AAAA4QEAABMAAAAAAAAAAAAAAAAAAAAAAFtDb250ZW50X1R5cGVzXS54bWxQSwECLQAUAAYA&#10;CAAAACEAOP0h/9YAAACUAQAACwAAAAAAAAAAAAAAAAAvAQAAX3JlbHMvLnJlbHNQSwECLQAUAAYA&#10;CAAAACEAQI0Ihf0CAACQBgAADgAAAAAAAAAAAAAAAAAuAgAAZHJzL2Uyb0RvYy54bWxQSwECLQAU&#10;AAYACAAAACEAqzpxVt8AAAALAQAADwAAAAAAAAAAAAAAAABXBQAAZHJzL2Rvd25yZXYueG1sUEsF&#10;BgAAAAAEAAQA8wAAAGMGAAAAAA==&#10;" filled="f" fillcolor="#fffffe" stroked="f" strokecolor="#212120" insetpen="t">
                <v:textbox inset="2.88pt,2.88pt,2.88pt,2.88pt">
                  <w:txbxContent>
                    <w:p w:rsidR="00213827" w:rsidRPr="00CC64F8" w:rsidRDefault="00213827" w:rsidP="00213827">
                      <w:pPr>
                        <w:pStyle w:val="MyHeadtitle"/>
                        <w:rPr>
                          <w:rFonts w:ascii="微軟正黑體" w:eastAsia="微軟正黑體" w:hAnsi="微軟正黑體" w:cs="新細明體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六</w:t>
                      </w:r>
                      <w:r w:rsidRPr="00CC64F8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、</w:t>
                      </w:r>
                      <w:r w:rsidRPr="00213827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工作規劃</w:t>
                      </w:r>
                    </w:p>
                    <w:p w:rsidR="00203546" w:rsidRDefault="00203546" w:rsidP="00203546">
                      <w:pPr>
                        <w:pStyle w:val="My"/>
                        <w:ind w:firstLineChars="200" w:firstLine="480"/>
                        <w:jc w:val="both"/>
                        <w:rPr>
                          <w:rStyle w:val="sowc"/>
                          <w:rFonts w:ascii="微軟正黑體" w:eastAsia="微軟正黑體" w:hAnsi="微軟正黑體"/>
                          <w:color w:val="333333"/>
                          <w:lang w:val="en-US" w:eastAsia="zh-TW"/>
                        </w:rPr>
                      </w:pPr>
                    </w:p>
                    <w:p w:rsidR="00203546" w:rsidRPr="00203546" w:rsidRDefault="00203546" w:rsidP="00203546">
                      <w:pPr>
                        <w:pStyle w:val="My"/>
                        <w:numPr>
                          <w:ilvl w:val="0"/>
                          <w:numId w:val="3"/>
                        </w:numPr>
                        <w:jc w:val="both"/>
                        <w:rPr>
                          <w:rStyle w:val="sowc"/>
                          <w:rFonts w:ascii="微軟正黑體" w:eastAsia="微軟正黑體" w:hAnsi="微軟正黑體"/>
                          <w:color w:val="333333"/>
                          <w:lang w:val="en-US" w:eastAsia="zh-TW"/>
                        </w:rPr>
                      </w:pPr>
                      <w:r w:rsidRPr="00203546"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林</w:t>
                      </w:r>
                      <w:proofErr w:type="gramStart"/>
                      <w:r w:rsidRPr="00203546"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一</w:t>
                      </w:r>
                      <w:proofErr w:type="gramEnd"/>
                      <w:r w:rsidRPr="00203546"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203546" w:rsidRPr="00203546" w:rsidRDefault="00203546" w:rsidP="00203546">
                      <w:pPr>
                        <w:pStyle w:val="My"/>
                        <w:numPr>
                          <w:ilvl w:val="0"/>
                          <w:numId w:val="3"/>
                        </w:numPr>
                        <w:jc w:val="both"/>
                        <w:rPr>
                          <w:rStyle w:val="sowc"/>
                          <w:rFonts w:ascii="微軟正黑體" w:eastAsia="微軟正黑體" w:hAnsi="微軟正黑體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洪崇維</w:t>
                      </w:r>
                      <w:r w:rsidRPr="00203546"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：</w:t>
                      </w:r>
                    </w:p>
                    <w:p w:rsidR="00203546" w:rsidRPr="00203546" w:rsidRDefault="00203546" w:rsidP="00203546">
                      <w:pPr>
                        <w:pStyle w:val="My"/>
                        <w:numPr>
                          <w:ilvl w:val="0"/>
                          <w:numId w:val="3"/>
                        </w:numPr>
                        <w:jc w:val="both"/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 w:eastAsia="zh-TW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王裕傑</w:t>
                      </w:r>
                      <w:r w:rsidRPr="00203546">
                        <w:rPr>
                          <w:rStyle w:val="sowc"/>
                          <w:rFonts w:ascii="微軟正黑體" w:eastAsia="微軟正黑體" w:hAnsi="微軟正黑體" w:hint="eastAsia"/>
                          <w:color w:val="333333"/>
                          <w:lang w:val="en-US" w:eastAsia="zh-TW"/>
                        </w:rPr>
                        <w:t>：</w:t>
                      </w:r>
                      <w:r w:rsidRPr="00203546">
                        <w:rPr>
                          <w:rStyle w:val="sowc"/>
                          <w:rFonts w:ascii="微軟正黑體" w:eastAsia="微軟正黑體" w:hAnsi="微軟正黑體"/>
                          <w:color w:val="333333"/>
                          <w:lang w:val="en-US" w:eastAsia="zh-TW"/>
                        </w:rPr>
                        <w:t xml:space="preserve"> GitHub + README</w:t>
                      </w:r>
                    </w:p>
                    <w:p w:rsidR="00203546" w:rsidRDefault="00203546" w:rsidP="00203546">
                      <w:pPr>
                        <w:pStyle w:val="My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  <w:p w:rsidR="00203546" w:rsidRPr="00203546" w:rsidRDefault="00203546" w:rsidP="00203546">
                      <w:pPr>
                        <w:pStyle w:val="My"/>
                        <w:jc w:val="both"/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213827" w:rsidRDefault="00213827" w:rsidP="004274B3">
      <w:r>
        <w:rPr>
          <w:noProof/>
          <w:lang w:eastAsia="en-US"/>
        </w:rPr>
        <w:lastRenderedPageBreak/>
        <w:drawing>
          <wp:anchor distT="0" distB="0" distL="114300" distR="114300" simplePos="0" relativeHeight="251685888" behindDoc="1" locked="0" layoutInCell="1" allowOverlap="1" wp14:anchorId="17621936" wp14:editId="296DE1BE">
            <wp:simplePos x="0" y="0"/>
            <wp:positionH relativeFrom="column">
              <wp:posOffset>-352425</wp:posOffset>
            </wp:positionH>
            <wp:positionV relativeFrom="paragraph">
              <wp:posOffset>-1400810</wp:posOffset>
            </wp:positionV>
            <wp:extent cx="7886700" cy="2788285"/>
            <wp:effectExtent l="0" t="0" r="0" b="0"/>
            <wp:wrapNone/>
            <wp:docPr id="21" name="Picture 5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213827" w:rsidRDefault="00213827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C23A11" w:rsidRDefault="00C23A11" w:rsidP="004274B3"/>
    <w:p w:rsidR="004274B3" w:rsidRPr="004274B3" w:rsidRDefault="00213827" w:rsidP="004274B3">
      <w:pPr>
        <w:rPr>
          <w:rFonts w:hint="eastAsia"/>
        </w:rPr>
      </w:pP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83840" behindDoc="0" locked="0" layoutInCell="1" allowOverlap="1" wp14:anchorId="184104EE" wp14:editId="1166E75F">
                <wp:simplePos x="0" y="0"/>
                <wp:positionH relativeFrom="column">
                  <wp:posOffset>571500</wp:posOffset>
                </wp:positionH>
                <wp:positionV relativeFrom="page">
                  <wp:posOffset>1142365</wp:posOffset>
                </wp:positionV>
                <wp:extent cx="6638925" cy="4295775"/>
                <wp:effectExtent l="0" t="0" r="9525" b="9525"/>
                <wp:wrapNone/>
                <wp:docPr id="20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F69B4" w:rsidRPr="00CC64F8" w:rsidRDefault="00213827" w:rsidP="00213827">
                            <w:pPr>
                              <w:pStyle w:val="MyHeadtitle"/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七</w:t>
                            </w:r>
                            <w:r w:rsidRPr="00CC64F8"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 w:cs="新細明體" w:hint="eastAsia"/>
                                <w:b w:val="0"/>
                                <w:color w:val="146ABA"/>
                                <w:sz w:val="56"/>
                                <w:szCs w:val="56"/>
                                <w:lang w:eastAsia="zh-TW"/>
                              </w:rPr>
                              <w:t>參考資料</w:t>
                            </w:r>
                          </w:p>
                          <w:p w:rsidR="003F69B4" w:rsidRPr="003F69B4" w:rsidRDefault="003F69B4" w:rsidP="003F69B4">
                            <w:pPr>
                              <w:pStyle w:val="My"/>
                              <w:ind w:left="960"/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 w:hint="eastAsia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3F69B4" w:rsidRPr="003F69B4" w:rsidRDefault="003F69B4" w:rsidP="003F69B4">
                            <w:pPr>
                              <w:pStyle w:val="My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proofErr w:type="gramStart"/>
                            <w:r w:rsidRPr="003F69B4">
                              <w:rPr>
                                <w:rStyle w:val="sowc"/>
                                <w:rFonts w:ascii="微軟正黑體" w:eastAsia="Malgun Gothic" w:hAnsi="微軟正黑體" w:cs="Batang" w:hint="eastAsia"/>
                                <w:color w:val="333333"/>
                                <w:lang w:val="en-US" w:eastAsia="zh-TW"/>
                              </w:rPr>
                              <w:t>矢量像</w:t>
                            </w:r>
                            <w:proofErr w:type="gramEnd"/>
                            <w:r w:rsidRPr="003F69B4">
                              <w:rPr>
                                <w:rStyle w:val="sowc"/>
                                <w:rFonts w:ascii="微軟正黑體" w:eastAsia="Malgun Gothic" w:hAnsi="微軟正黑體" w:cs="Batang" w:hint="eastAsia"/>
                                <w:color w:val="333333"/>
                                <w:lang w:val="en-US" w:eastAsia="zh-TW"/>
                              </w:rPr>
                              <w:t>圖標</w:t>
                            </w:r>
                          </w:p>
                          <w:p w:rsidR="003F69B4" w:rsidRPr="003F69B4" w:rsidRDefault="003F69B4" w:rsidP="003F69B4">
                            <w:pPr>
                              <w:pStyle w:val="My"/>
                              <w:ind w:left="960"/>
                              <w:jc w:val="both"/>
                              <w:rPr>
                                <w:rStyle w:val="sowc"/>
                                <w:rFonts w:ascii="微軟正黑體" w:eastAsiaTheme="minorEastAsia" w:hAnsi="微軟正黑體" w:cs="Batang" w:hint="eastAsia"/>
                                <w:color w:val="333333"/>
                                <w:lang w:val="en-US" w:eastAsia="zh-TW"/>
                              </w:rPr>
                            </w:pPr>
                            <w:r w:rsidRPr="003F69B4">
                              <w:rPr>
                                <w:rStyle w:val="sowc"/>
                                <w:rFonts w:ascii="微軟正黑體" w:eastAsiaTheme="minorEastAsia" w:hAnsi="微軟正黑體" w:cs="Batang"/>
                                <w:color w:val="333333"/>
                                <w:lang w:val="en-US" w:eastAsia="zh-TW"/>
                              </w:rPr>
                              <w:t>https://poweredtemplate.com/zh/%E5%AD%A6%E6%A0%A1%E8%83%8C%E6%99%AFword%E6%A8%A1%E6%9D%BF-48380/</w:t>
                            </w:r>
                          </w:p>
                          <w:p w:rsidR="003F69B4" w:rsidRPr="003F69B4" w:rsidRDefault="003F69B4" w:rsidP="003F69B4">
                            <w:pPr>
                              <w:pStyle w:val="My"/>
                              <w:ind w:left="960"/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 w:hint="eastAsia"/>
                                <w:color w:val="333333"/>
                                <w:lang w:val="en-US" w:eastAsia="zh-TW"/>
                              </w:rPr>
                            </w:pPr>
                          </w:p>
                          <w:p w:rsidR="003F69B4" w:rsidRDefault="003F69B4" w:rsidP="003F69B4">
                            <w:pPr>
                              <w:pStyle w:val="My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r w:rsidRPr="003F69B4">
                              <w:rPr>
                                <w:rStyle w:val="sowc"/>
                                <w:rFonts w:ascii="微軟正黑體" w:eastAsia="Malgun Gothic" w:hAnsi="微軟正黑體" w:cs="Batang" w:hint="eastAsia"/>
                                <w:color w:val="333333"/>
                                <w:lang w:val="en-US" w:eastAsia="zh-TW"/>
                              </w:rPr>
                              <w:t>學校背景</w:t>
                            </w:r>
                            <w:r w:rsidRPr="003F69B4">
                              <w:rPr>
                                <w:rStyle w:val="sowc"/>
                                <w:rFonts w:ascii="微軟正黑體" w:eastAsia="Malgun Gothic" w:hAnsi="微軟正黑體" w:cs="Batang" w:hint="eastAsia"/>
                                <w:color w:val="333333"/>
                                <w:lang w:val="en-US" w:eastAsia="zh-TW"/>
                              </w:rPr>
                              <w:t>Word</w:t>
                            </w:r>
                            <w:r w:rsidRPr="003F69B4">
                              <w:rPr>
                                <w:rStyle w:val="sowc"/>
                                <w:rFonts w:ascii="微軟正黑體" w:eastAsia="Malgun Gothic" w:hAnsi="微軟正黑體" w:cs="Batang" w:hint="eastAsia"/>
                                <w:color w:val="333333"/>
                                <w:lang w:val="en-US" w:eastAsia="zh-TW"/>
                              </w:rPr>
                              <w:t>模板</w:t>
                            </w:r>
                          </w:p>
                          <w:p w:rsidR="003F69B4" w:rsidRPr="004274B3" w:rsidRDefault="003F69B4" w:rsidP="003F69B4">
                            <w:pPr>
                              <w:pStyle w:val="My"/>
                              <w:ind w:left="960"/>
                              <w:jc w:val="both"/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 w:eastAsia="zh-TW"/>
                              </w:rPr>
                            </w:pPr>
                            <w:r w:rsidRPr="003F69B4">
                              <w:rPr>
                                <w:rStyle w:val="sowc"/>
                                <w:rFonts w:ascii="微軟正黑體" w:eastAsia="Malgun Gothic" w:hAnsi="微軟正黑體" w:cs="Batang"/>
                                <w:color w:val="333333"/>
                                <w:lang w:val="en-US" w:eastAsia="zh-TW"/>
                              </w:rPr>
                              <w:t>https://zh.pngtree.com/freepng/vector-like-icon_4270903.html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104EE" id="_x0000_s1040" type="#_x0000_t202" style="position:absolute;margin-left:45pt;margin-top:89.95pt;width:522.75pt;height:338.25pt;z-index:2516838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VTT/gIAAJAGAAAOAAAAZHJzL2Uyb0RvYy54bWysVW1vmzAQ/j5p/8Hyd8pLCAFUWiUEpknd&#10;i9TuBzhggjWwme2UdNP++84maWm3D9M6Illn+3z33HMvubw+9h26p1IxwTPsX3gYUV6JmvF9hr/c&#10;lU6MkdKE16QTnGb4gSp8ffX2zeU4pDQQrehqKhEY4Sodhwy3Wg+p66qqpT1RF2KgHC4bIXuiYSv3&#10;bi3JCNb7zg08L3JHIetBiooqBafb6RJfWftNQyv9qWkU1ajLMGDTdpV23ZnVvbok6V6SoWXVCQb5&#10;BxQ9YRycPpraEk3QQbLfTPWskkKJRl9UondF07CK2hggGt97Ec1tSwZqYwFy1PBIk/p/ZquP958l&#10;YnWGA6CHkx5ydEePGm3EEQV+YggaB5WC3u0AmvoIF5BoG6wabkT1VSEu8pbwPV1LKcaWkhoA+ual&#10;O3s62VHGyG78IGpwRA5aWEPHRvaGPeADgXVA8vCYHAOmgsMoWsRJsMSogrswSJar1dL6IOn5+SCV&#10;fkdFj4yQYQnZt+bJ/Y3SBg5JzyrGGxcl6zpbAR1/dgCK0wm1JTS9JilAAdFoGlA2vT8SLyniIg6d&#10;MIgKJ/S2W2dd5qETlf5quV1s83zr/zQo/DBtWV1TbpyeS80P/y6Vp6KfiuSx2JToWG3MGUhK7nd5&#10;J9E9gVIvzVec6Jmpuc9hWEoglhch+UHobYLEKaN45YRluHSSlRc7np9sksgLk3BbPg/phnH6+pDQ&#10;mOFkaVJMuj1Mk1NLzeC/iDLw4Wd7GBL2TK1nGsZKx/oMx575DBUkNbVZ8NrKmrBukmekmED+TMq6&#10;XHqrcBE7UHYLJ1wUnrOJy9xZ534UrYpNvile5LmwtaNez4vNzqwQZ3hPPp4gAxHnKrXNZ/pt6jx9&#10;3B1to/uhIcN05k7UD9COUkCzQM/BGAehFfI7RiOMxAyrbwciKUbdew4tvYiWqwhm6Hwj55vdfEN4&#10;BaYyrCGdVsz1NHcPg2T7FjxNQ4SLNYyBhtkGfUIFIZkNjD0b3GlEm7k631utpz+Sq18AAAD//wMA&#10;UEsDBBQABgAIAAAAIQCrOnFW3wAAAAsBAAAPAAAAZHJzL2Rvd25yZXYueG1sTI/BTsMwEETvSPyD&#10;tUjcqBMgpQlxKoQEXHqh9MLNtZfESry2bLcNf497osfZGc2+adezndgRQzSOBJSLAhiSctpQL2D3&#10;9Xa3AhaTJC0nRyjgFyOsu+urVjbanegTj9vUs1xCsZEChpR8w3lUA1oZF84jZe/HBStTlqHnOshT&#10;LrcTvy+KJbfSUP4wSI+vA6pxe7AC/LsqKZnRlwY38xh2m/TxrYS4vZlfnoElnNN/GM74GR26zLR3&#10;B9KRTQLqIk9J+f5U18DOgfKhqoDtBayq5SPwruWXG7o/AAAA//8DAFBLAQItABQABgAIAAAAIQC2&#10;gziS/gAAAOEBAAATAAAAAAAAAAAAAAAAAAAAAABbQ29udGVudF9UeXBlc10ueG1sUEsBAi0AFAAG&#10;AAgAAAAhADj9If/WAAAAlAEAAAsAAAAAAAAAAAAAAAAALwEAAF9yZWxzLy5yZWxzUEsBAi0AFAAG&#10;AAgAAAAhALPxVNP+AgAAkAYAAA4AAAAAAAAAAAAAAAAALgIAAGRycy9lMm9Eb2MueG1sUEsBAi0A&#10;FAAGAAgAAAAhAKs6cVbfAAAACwEAAA8AAAAAAAAAAAAAAAAAWAUAAGRycy9kb3ducmV2LnhtbFBL&#10;BQYAAAAABAAEAPMAAABkBgAAAAA=&#10;" filled="f" fillcolor="#fffffe" stroked="f" strokecolor="#212120" insetpen="t">
                <v:textbox inset="2.88pt,2.88pt,2.88pt,2.88pt">
                  <w:txbxContent>
                    <w:p w:rsidR="003F69B4" w:rsidRPr="00CC64F8" w:rsidRDefault="00213827" w:rsidP="00213827">
                      <w:pPr>
                        <w:pStyle w:val="MyHeadtitle"/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七</w:t>
                      </w:r>
                      <w:r w:rsidRPr="00CC64F8"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 w:cs="新細明體" w:hint="eastAsia"/>
                          <w:b w:val="0"/>
                          <w:color w:val="146ABA"/>
                          <w:sz w:val="56"/>
                          <w:szCs w:val="56"/>
                          <w:lang w:eastAsia="zh-TW"/>
                        </w:rPr>
                        <w:t>參考資料</w:t>
                      </w:r>
                    </w:p>
                    <w:p w:rsidR="003F69B4" w:rsidRPr="003F69B4" w:rsidRDefault="003F69B4" w:rsidP="003F69B4">
                      <w:pPr>
                        <w:pStyle w:val="My"/>
                        <w:ind w:left="960"/>
                        <w:jc w:val="both"/>
                        <w:rPr>
                          <w:rStyle w:val="sowc"/>
                          <w:rFonts w:ascii="微軟正黑體" w:eastAsia="Malgun Gothic" w:hAnsi="微軟正黑體" w:cs="Batang" w:hint="eastAsia"/>
                          <w:color w:val="333333"/>
                          <w:lang w:val="en-US" w:eastAsia="zh-TW"/>
                        </w:rPr>
                      </w:pPr>
                    </w:p>
                    <w:p w:rsidR="003F69B4" w:rsidRPr="003F69B4" w:rsidRDefault="003F69B4" w:rsidP="003F69B4">
                      <w:pPr>
                        <w:pStyle w:val="My"/>
                        <w:numPr>
                          <w:ilvl w:val="0"/>
                          <w:numId w:val="5"/>
                        </w:numPr>
                        <w:jc w:val="both"/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 w:eastAsia="zh-TW"/>
                        </w:rPr>
                      </w:pPr>
                      <w:proofErr w:type="gramStart"/>
                      <w:r w:rsidRPr="003F69B4">
                        <w:rPr>
                          <w:rStyle w:val="sowc"/>
                          <w:rFonts w:ascii="微軟正黑體" w:eastAsia="Malgun Gothic" w:hAnsi="微軟正黑體" w:cs="Batang" w:hint="eastAsia"/>
                          <w:color w:val="333333"/>
                          <w:lang w:val="en-US" w:eastAsia="zh-TW"/>
                        </w:rPr>
                        <w:t>矢量像</w:t>
                      </w:r>
                      <w:proofErr w:type="gramEnd"/>
                      <w:r w:rsidRPr="003F69B4">
                        <w:rPr>
                          <w:rStyle w:val="sowc"/>
                          <w:rFonts w:ascii="微軟正黑體" w:eastAsia="Malgun Gothic" w:hAnsi="微軟正黑體" w:cs="Batang" w:hint="eastAsia"/>
                          <w:color w:val="333333"/>
                          <w:lang w:val="en-US" w:eastAsia="zh-TW"/>
                        </w:rPr>
                        <w:t>圖標</w:t>
                      </w:r>
                    </w:p>
                    <w:p w:rsidR="003F69B4" w:rsidRPr="003F69B4" w:rsidRDefault="003F69B4" w:rsidP="003F69B4">
                      <w:pPr>
                        <w:pStyle w:val="My"/>
                        <w:ind w:left="960"/>
                        <w:jc w:val="both"/>
                        <w:rPr>
                          <w:rStyle w:val="sowc"/>
                          <w:rFonts w:ascii="微軟正黑體" w:eastAsiaTheme="minorEastAsia" w:hAnsi="微軟正黑體" w:cs="Batang" w:hint="eastAsia"/>
                          <w:color w:val="333333"/>
                          <w:lang w:val="en-US" w:eastAsia="zh-TW"/>
                        </w:rPr>
                      </w:pPr>
                      <w:r w:rsidRPr="003F69B4">
                        <w:rPr>
                          <w:rStyle w:val="sowc"/>
                          <w:rFonts w:ascii="微軟正黑體" w:eastAsiaTheme="minorEastAsia" w:hAnsi="微軟正黑體" w:cs="Batang"/>
                          <w:color w:val="333333"/>
                          <w:lang w:val="en-US" w:eastAsia="zh-TW"/>
                        </w:rPr>
                        <w:t>https://poweredtemplate.com/zh/%E5%AD%A6%E6%A0%A1%E8%83%8C%E6%99%AFword%E6%A8%A1%E6%9D%BF-48380/</w:t>
                      </w:r>
                    </w:p>
                    <w:p w:rsidR="003F69B4" w:rsidRPr="003F69B4" w:rsidRDefault="003F69B4" w:rsidP="003F69B4">
                      <w:pPr>
                        <w:pStyle w:val="My"/>
                        <w:ind w:left="960"/>
                        <w:jc w:val="both"/>
                        <w:rPr>
                          <w:rStyle w:val="sowc"/>
                          <w:rFonts w:ascii="微軟正黑體" w:eastAsia="Malgun Gothic" w:hAnsi="微軟正黑體" w:cs="Batang" w:hint="eastAsia"/>
                          <w:color w:val="333333"/>
                          <w:lang w:val="en-US" w:eastAsia="zh-TW"/>
                        </w:rPr>
                      </w:pPr>
                    </w:p>
                    <w:p w:rsidR="003F69B4" w:rsidRDefault="003F69B4" w:rsidP="003F69B4">
                      <w:pPr>
                        <w:pStyle w:val="My"/>
                        <w:numPr>
                          <w:ilvl w:val="0"/>
                          <w:numId w:val="5"/>
                        </w:numPr>
                        <w:jc w:val="both"/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 w:eastAsia="zh-TW"/>
                        </w:rPr>
                      </w:pPr>
                      <w:r w:rsidRPr="003F69B4">
                        <w:rPr>
                          <w:rStyle w:val="sowc"/>
                          <w:rFonts w:ascii="微軟正黑體" w:eastAsia="Malgun Gothic" w:hAnsi="微軟正黑體" w:cs="Batang" w:hint="eastAsia"/>
                          <w:color w:val="333333"/>
                          <w:lang w:val="en-US" w:eastAsia="zh-TW"/>
                        </w:rPr>
                        <w:t>學校背景</w:t>
                      </w:r>
                      <w:r w:rsidRPr="003F69B4">
                        <w:rPr>
                          <w:rStyle w:val="sowc"/>
                          <w:rFonts w:ascii="微軟正黑體" w:eastAsia="Malgun Gothic" w:hAnsi="微軟正黑體" w:cs="Batang" w:hint="eastAsia"/>
                          <w:color w:val="333333"/>
                          <w:lang w:val="en-US" w:eastAsia="zh-TW"/>
                        </w:rPr>
                        <w:t>Word</w:t>
                      </w:r>
                      <w:r w:rsidRPr="003F69B4">
                        <w:rPr>
                          <w:rStyle w:val="sowc"/>
                          <w:rFonts w:ascii="微軟正黑體" w:eastAsia="Malgun Gothic" w:hAnsi="微軟正黑體" w:cs="Batang" w:hint="eastAsia"/>
                          <w:color w:val="333333"/>
                          <w:lang w:val="en-US" w:eastAsia="zh-TW"/>
                        </w:rPr>
                        <w:t>模板</w:t>
                      </w:r>
                    </w:p>
                    <w:p w:rsidR="003F69B4" w:rsidRPr="004274B3" w:rsidRDefault="003F69B4" w:rsidP="003F69B4">
                      <w:pPr>
                        <w:pStyle w:val="My"/>
                        <w:ind w:left="960"/>
                        <w:jc w:val="both"/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 w:eastAsia="zh-TW"/>
                        </w:rPr>
                      </w:pPr>
                      <w:r w:rsidRPr="003F69B4">
                        <w:rPr>
                          <w:rStyle w:val="sowc"/>
                          <w:rFonts w:ascii="微軟正黑體" w:eastAsia="Malgun Gothic" w:hAnsi="微軟正黑體" w:cs="Batang"/>
                          <w:color w:val="333333"/>
                          <w:lang w:val="en-US" w:eastAsia="zh-TW"/>
                        </w:rPr>
                        <w:t>https://zh.pngtree.com/freepng/vector-like-icon_4270903.html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4274B3" w:rsidRPr="004274B3" w:rsidSect="004274B3">
      <w:headerReference w:type="default" r:id="rId21"/>
      <w:footerReference w:type="even" r:id="rId22"/>
      <w:footerReference w:type="default" r:id="rId23"/>
      <w:pgSz w:w="11906" w:h="16838"/>
      <w:pgMar w:top="0" w:right="28" w:bottom="0" w:left="0" w:header="709" w:footer="3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30EE" w:rsidRDefault="006730EE">
      <w:r>
        <w:separator/>
      </w:r>
    </w:p>
  </w:endnote>
  <w:endnote w:type="continuationSeparator" w:id="0">
    <w:p w:rsidR="006730EE" w:rsidRDefault="006730EE">
      <w:r>
        <w:continuationSeparator/>
      </w:r>
    </w:p>
  </w:endnote>
  <w:endnote w:id="1">
    <w:p w:rsidR="0015096E" w:rsidRPr="0015096E" w:rsidRDefault="0015096E">
      <w:pPr>
        <w:pStyle w:val="a7"/>
        <w:rPr>
          <w:rFonts w:eastAsiaTheme="minorEastAsia"/>
          <w:lang w:eastAsia="zh-TW"/>
        </w:rPr>
      </w:pPr>
    </w:p>
  </w:endnote>
  <w:endnote w:id="2">
    <w:p w:rsidR="004274B3" w:rsidRPr="004274B3" w:rsidRDefault="004274B3" w:rsidP="004274B3">
      <w:pPr>
        <w:rPr>
          <w:rStyle w:val="ac"/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華康儷粗黑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321F" w:rsidRDefault="00632EDE">
    <w:pPr>
      <w:pStyle w:val="a4"/>
    </w:pPr>
    <w:r>
      <w:rPr>
        <w:rFonts w:ascii="Verdana" w:hAnsi="Verdana"/>
        <w:noProof/>
        <w:lang w:eastAsia="en-US"/>
      </w:rPr>
      <w:drawing>
        <wp:inline distT="0" distB="0" distL="0" distR="0">
          <wp:extent cx="7543800" cy="1371600"/>
          <wp:effectExtent l="0" t="0" r="0" b="0"/>
          <wp:docPr id="1" name="Picture 1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41F" w:rsidRPr="00B3059B" w:rsidRDefault="00632EDE" w:rsidP="002D2E2F">
    <w:pPr>
      <w:pStyle w:val="a4"/>
      <w:tabs>
        <w:tab w:val="clear" w:pos="4677"/>
        <w:tab w:val="center" w:pos="2160"/>
      </w:tabs>
      <w:ind w:left="540" w:right="540"/>
      <w:jc w:val="right"/>
      <w:rPr>
        <w:rFonts w:ascii="Verdana" w:hAnsi="Verdana"/>
        <w:noProof/>
      </w:rPr>
    </w:pPr>
    <w:r>
      <w:rPr>
        <w:rFonts w:ascii="Verdana" w:hAnsi="Verdana"/>
        <w:noProof/>
        <w:lang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-123190</wp:posOffset>
              </wp:positionV>
              <wp:extent cx="7086600" cy="0"/>
              <wp:effectExtent l="9525" t="10160" r="9525" b="8890"/>
              <wp:wrapNone/>
              <wp:docPr id="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68DD03" id="Line 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-9.7pt" to="8in,-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mLG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On0JneuAICKrWzoTZ6Vi9mq+l3h5SuWqIOPDJ8vRhIy0JG8iYlbJwB/H3/WTOIIUevY5vO&#10;je0CJDQAnaMal7sa/OwRhcOndD6bpSAaHXwJKYZEY53/xHWHglFiCZwjMDltnQ9ESDGEhHuU3ggp&#10;o9hSob7Ei+lkGhOcloIFZwhz9rCvpEUnEsYlfrEq8DyGWX1ULIK1nLD1zfZEyKsNl0sV8KAUoHOz&#10;rvPwY5Eu1vP1PB/lk9l6lKd1Pfq4qfLRbJM9TesPdVXV2c9ALcuLVjDGVWA3zGaW/532t1dynar7&#10;dN7bkLxFj/0CssM/ko5aBvmug7DX7LKzg8YwjjH49nTCvD/uwX584KtfAAAA//8DAFBLAwQUAAYA&#10;CAAAACEAcm9DN94AAAALAQAADwAAAGRycy9kb3ducmV2LnhtbEyPQU/CQBCF7yb+h82YeCGwbVEi&#10;pVti1N68gBCvQ3doG7qzpbtA9de7JCZ6nDcv730vWw6mFWfqXWNZQTyJQBCXVjdcKdh8FOMnEM4j&#10;a2wtk4IvcrDMb28yTLW98IrOa1+JEMIuRQW1910qpStrMugmtiMOv73tDfpw9pXUPV5CuGllEkUz&#10;abDh0FBjRy81lYf1yShwxZaOxfeoHEWf08pScnx9f0Ol7u+G5wUIT4P/M8MVP6BDHph29sTaiVbB&#10;dBameAXjeP4A4mqIH5Mg7X4lmWfy/4b8BwAA//8DAFBLAQItABQABgAIAAAAIQC2gziS/gAAAOEB&#10;AAATAAAAAAAAAAAAAAAAAAAAAABbQ29udGVudF9UeXBlc10ueG1sUEsBAi0AFAAGAAgAAAAhADj9&#10;If/WAAAAlAEAAAsAAAAAAAAAAAAAAAAALwEAAF9yZWxzLy5yZWxzUEsBAi0AFAAGAAgAAAAhAL9K&#10;YsYSAgAAKAQAAA4AAAAAAAAAAAAAAAAALgIAAGRycy9lMm9Eb2MueG1sUEsBAi0AFAAGAAgAAAAh&#10;AHJvQzfeAAAACwEAAA8AAAAAAAAAAAAAAAAAbAQAAGRycy9kb3ducmV2LnhtbFBLBQYAAAAABAAE&#10;APMAAAB3BQAAAAA=&#10;"/>
          </w:pict>
        </mc:Fallback>
      </mc:AlternateContent>
    </w:r>
    <w:r w:rsidR="00664743" w:rsidRPr="00B3059B">
      <w:rPr>
        <w:rFonts w:ascii="Verdana" w:hAnsi="Verdana"/>
        <w:noProof/>
      </w:rPr>
      <w:t xml:space="preserve"> </w:t>
    </w:r>
    <w:r w:rsidR="00664743" w:rsidRPr="00B3059B">
      <w:rPr>
        <w:rFonts w:ascii="Verdana" w:hAnsi="Verdana"/>
        <w:noProof/>
      </w:rPr>
      <w:fldChar w:fldCharType="begin"/>
    </w:r>
    <w:r w:rsidR="00664743" w:rsidRPr="00B3059B">
      <w:rPr>
        <w:rFonts w:ascii="Verdana" w:hAnsi="Verdana"/>
        <w:noProof/>
      </w:rPr>
      <w:instrText xml:space="preserve"> PAGE </w:instrText>
    </w:r>
    <w:r w:rsidR="00664743" w:rsidRPr="00B3059B">
      <w:rPr>
        <w:rFonts w:ascii="Verdana" w:hAnsi="Verdana"/>
        <w:noProof/>
      </w:rPr>
      <w:fldChar w:fldCharType="separate"/>
    </w:r>
    <w:r>
      <w:rPr>
        <w:rFonts w:ascii="Verdana" w:hAnsi="Verdana"/>
        <w:noProof/>
      </w:rPr>
      <w:t>3</w:t>
    </w:r>
    <w:r w:rsidR="00664743" w:rsidRPr="00B3059B">
      <w:rPr>
        <w:rFonts w:ascii="Verdana" w:hAnsi="Verdana"/>
        <w:noProof/>
      </w:rPr>
      <w:fldChar w:fldCharType="end"/>
    </w:r>
    <w:r w:rsidR="00664743" w:rsidRPr="00B3059B">
      <w:rPr>
        <w:rFonts w:ascii="Verdana" w:hAnsi="Verdana"/>
        <w:noProof/>
      </w:rPr>
      <w:t xml:space="preserve"> </w:t>
    </w:r>
  </w:p>
  <w:p w:rsidR="00022465" w:rsidRPr="00022465" w:rsidRDefault="00022465" w:rsidP="00022465">
    <w:pPr>
      <w:pStyle w:val="a4"/>
      <w:tabs>
        <w:tab w:val="center" w:pos="2160"/>
      </w:tabs>
      <w:ind w:left="540" w:right="540"/>
      <w:rPr>
        <w:rFonts w:ascii="微軟正黑體" w:eastAsia="微軟正黑體" w:hAnsi="微軟正黑體"/>
        <w:b/>
      </w:rPr>
    </w:pPr>
    <w:r w:rsidRPr="00022465">
      <w:rPr>
        <w:rFonts w:ascii="微軟正黑體" w:eastAsia="微軟正黑體" w:hAnsi="微軟正黑體" w:hint="eastAsia"/>
        <w:b/>
      </w:rPr>
      <w:t>資料庫系統期末專案-資工課程導覽平台</w:t>
    </w:r>
  </w:p>
  <w:p w:rsidR="00022465" w:rsidRPr="00B3059B" w:rsidRDefault="00022465" w:rsidP="00022465">
    <w:pPr>
      <w:pStyle w:val="a4"/>
      <w:tabs>
        <w:tab w:val="clear" w:pos="4677"/>
        <w:tab w:val="center" w:pos="2160"/>
      </w:tabs>
      <w:ind w:left="540" w:right="540"/>
      <w:rPr>
        <w:rFonts w:ascii="Verdana" w:hAnsi="Verdan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30EE" w:rsidRDefault="006730EE">
      <w:r>
        <w:separator/>
      </w:r>
    </w:p>
  </w:footnote>
  <w:footnote w:type="continuationSeparator" w:id="0">
    <w:p w:rsidR="006730EE" w:rsidRDefault="006730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E2F" w:rsidRPr="00B3059B" w:rsidRDefault="002D2E2F" w:rsidP="002D2E2F">
    <w:pPr>
      <w:pStyle w:val="a3"/>
      <w:ind w:left="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316682F"/>
    <w:multiLevelType w:val="hybridMultilevel"/>
    <w:tmpl w:val="317E2A8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547E31BF"/>
    <w:multiLevelType w:val="hybridMultilevel"/>
    <w:tmpl w:val="7214007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7D045BE1"/>
    <w:multiLevelType w:val="hybridMultilevel"/>
    <w:tmpl w:val="2BC21D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D3A630D"/>
    <w:multiLevelType w:val="hybridMultilevel"/>
    <w:tmpl w:val="5DE8039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002363,#196dc8,#cfcfd7,#3a71ca,#4e71b6,#7d96c9,#d9d9d5,#f1f1e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7D1"/>
    <w:rsid w:val="000010CF"/>
    <w:rsid w:val="00003A78"/>
    <w:rsid w:val="00011ED4"/>
    <w:rsid w:val="00014B6A"/>
    <w:rsid w:val="00017B46"/>
    <w:rsid w:val="00021AB5"/>
    <w:rsid w:val="00022465"/>
    <w:rsid w:val="00040FED"/>
    <w:rsid w:val="00084487"/>
    <w:rsid w:val="00096AF2"/>
    <w:rsid w:val="000A0B9C"/>
    <w:rsid w:val="000A3F71"/>
    <w:rsid w:val="000B501C"/>
    <w:rsid w:val="000C07EB"/>
    <w:rsid w:val="000C22EC"/>
    <w:rsid w:val="000D1636"/>
    <w:rsid w:val="000E65FE"/>
    <w:rsid w:val="000F36F5"/>
    <w:rsid w:val="00120A74"/>
    <w:rsid w:val="00131F3B"/>
    <w:rsid w:val="00135CC7"/>
    <w:rsid w:val="00142DE5"/>
    <w:rsid w:val="0015096E"/>
    <w:rsid w:val="00151FD0"/>
    <w:rsid w:val="00165042"/>
    <w:rsid w:val="00170756"/>
    <w:rsid w:val="00193B83"/>
    <w:rsid w:val="001A17BC"/>
    <w:rsid w:val="001A32B2"/>
    <w:rsid w:val="001A4AD3"/>
    <w:rsid w:val="001A5AB6"/>
    <w:rsid w:val="001A60AA"/>
    <w:rsid w:val="001D1ABA"/>
    <w:rsid w:val="001D70E8"/>
    <w:rsid w:val="00202C7F"/>
    <w:rsid w:val="00203546"/>
    <w:rsid w:val="00212031"/>
    <w:rsid w:val="00213827"/>
    <w:rsid w:val="00250EA6"/>
    <w:rsid w:val="00253D45"/>
    <w:rsid w:val="00257872"/>
    <w:rsid w:val="002618CD"/>
    <w:rsid w:val="0027415D"/>
    <w:rsid w:val="00277ADB"/>
    <w:rsid w:val="00297B40"/>
    <w:rsid w:val="002A11DD"/>
    <w:rsid w:val="002A3ECC"/>
    <w:rsid w:val="002B1837"/>
    <w:rsid w:val="002C0B28"/>
    <w:rsid w:val="002C29A8"/>
    <w:rsid w:val="002C44A7"/>
    <w:rsid w:val="002C6357"/>
    <w:rsid w:val="002C6C2F"/>
    <w:rsid w:val="002D2E2F"/>
    <w:rsid w:val="002D7284"/>
    <w:rsid w:val="002E7BDF"/>
    <w:rsid w:val="002F1A6B"/>
    <w:rsid w:val="002F7E8A"/>
    <w:rsid w:val="00300F49"/>
    <w:rsid w:val="00302896"/>
    <w:rsid w:val="00302927"/>
    <w:rsid w:val="00303521"/>
    <w:rsid w:val="00326E92"/>
    <w:rsid w:val="00334927"/>
    <w:rsid w:val="003425C7"/>
    <w:rsid w:val="0034324E"/>
    <w:rsid w:val="003516E5"/>
    <w:rsid w:val="003720EC"/>
    <w:rsid w:val="00374974"/>
    <w:rsid w:val="003770ED"/>
    <w:rsid w:val="00395555"/>
    <w:rsid w:val="003B5F34"/>
    <w:rsid w:val="003C4A11"/>
    <w:rsid w:val="003C7BC2"/>
    <w:rsid w:val="003D1B6B"/>
    <w:rsid w:val="003D3432"/>
    <w:rsid w:val="003E3000"/>
    <w:rsid w:val="003E603D"/>
    <w:rsid w:val="003F320B"/>
    <w:rsid w:val="003F69B4"/>
    <w:rsid w:val="003F7110"/>
    <w:rsid w:val="00402392"/>
    <w:rsid w:val="0041525B"/>
    <w:rsid w:val="004274B3"/>
    <w:rsid w:val="00437201"/>
    <w:rsid w:val="00441F76"/>
    <w:rsid w:val="00451EA1"/>
    <w:rsid w:val="004550DE"/>
    <w:rsid w:val="00456B8A"/>
    <w:rsid w:val="00472A30"/>
    <w:rsid w:val="00477487"/>
    <w:rsid w:val="00480DCE"/>
    <w:rsid w:val="0048460A"/>
    <w:rsid w:val="004931EC"/>
    <w:rsid w:val="004A61C2"/>
    <w:rsid w:val="004A73BF"/>
    <w:rsid w:val="004B73CC"/>
    <w:rsid w:val="004D321F"/>
    <w:rsid w:val="004D6E72"/>
    <w:rsid w:val="004F0CA9"/>
    <w:rsid w:val="004F173F"/>
    <w:rsid w:val="004F1D56"/>
    <w:rsid w:val="004F3DEC"/>
    <w:rsid w:val="004F6FD5"/>
    <w:rsid w:val="005106CD"/>
    <w:rsid w:val="0051301E"/>
    <w:rsid w:val="005152E8"/>
    <w:rsid w:val="005171C6"/>
    <w:rsid w:val="00531AE9"/>
    <w:rsid w:val="005427D1"/>
    <w:rsid w:val="00543295"/>
    <w:rsid w:val="00545891"/>
    <w:rsid w:val="00550F55"/>
    <w:rsid w:val="00563AF5"/>
    <w:rsid w:val="0057122B"/>
    <w:rsid w:val="00575612"/>
    <w:rsid w:val="00575A7E"/>
    <w:rsid w:val="005825B0"/>
    <w:rsid w:val="005929C2"/>
    <w:rsid w:val="005A31BE"/>
    <w:rsid w:val="005A70C7"/>
    <w:rsid w:val="005B1FD8"/>
    <w:rsid w:val="005B496C"/>
    <w:rsid w:val="005C4A56"/>
    <w:rsid w:val="005C5B6D"/>
    <w:rsid w:val="005D5995"/>
    <w:rsid w:val="005D6C05"/>
    <w:rsid w:val="005E15A3"/>
    <w:rsid w:val="005E79F7"/>
    <w:rsid w:val="0060063C"/>
    <w:rsid w:val="00607EBC"/>
    <w:rsid w:val="006132BD"/>
    <w:rsid w:val="00613870"/>
    <w:rsid w:val="00620AD1"/>
    <w:rsid w:val="00624168"/>
    <w:rsid w:val="00632EDE"/>
    <w:rsid w:val="0064034E"/>
    <w:rsid w:val="0065091C"/>
    <w:rsid w:val="00652D11"/>
    <w:rsid w:val="0065314E"/>
    <w:rsid w:val="00654B6C"/>
    <w:rsid w:val="00663675"/>
    <w:rsid w:val="00664743"/>
    <w:rsid w:val="006677CF"/>
    <w:rsid w:val="006730EE"/>
    <w:rsid w:val="006A6DB8"/>
    <w:rsid w:val="006A7676"/>
    <w:rsid w:val="006B053E"/>
    <w:rsid w:val="006B44C8"/>
    <w:rsid w:val="006B470F"/>
    <w:rsid w:val="006C3563"/>
    <w:rsid w:val="006D2CD2"/>
    <w:rsid w:val="006D2F02"/>
    <w:rsid w:val="006F27AE"/>
    <w:rsid w:val="006F51FF"/>
    <w:rsid w:val="00713B5B"/>
    <w:rsid w:val="00721613"/>
    <w:rsid w:val="00734411"/>
    <w:rsid w:val="00736DE7"/>
    <w:rsid w:val="0076568C"/>
    <w:rsid w:val="00766846"/>
    <w:rsid w:val="007717FC"/>
    <w:rsid w:val="00781213"/>
    <w:rsid w:val="00785EF6"/>
    <w:rsid w:val="007960C1"/>
    <w:rsid w:val="007B0248"/>
    <w:rsid w:val="007D5AC1"/>
    <w:rsid w:val="007E3746"/>
    <w:rsid w:val="008115FC"/>
    <w:rsid w:val="00815DCC"/>
    <w:rsid w:val="00817F7F"/>
    <w:rsid w:val="00824246"/>
    <w:rsid w:val="008319EF"/>
    <w:rsid w:val="00841063"/>
    <w:rsid w:val="008477D0"/>
    <w:rsid w:val="008523D8"/>
    <w:rsid w:val="0085280D"/>
    <w:rsid w:val="00860919"/>
    <w:rsid w:val="00872419"/>
    <w:rsid w:val="00876005"/>
    <w:rsid w:val="00876FD8"/>
    <w:rsid w:val="00887B35"/>
    <w:rsid w:val="0089217F"/>
    <w:rsid w:val="00894A08"/>
    <w:rsid w:val="008A10FA"/>
    <w:rsid w:val="008C0765"/>
    <w:rsid w:val="008C0F37"/>
    <w:rsid w:val="008D5AE9"/>
    <w:rsid w:val="008D7151"/>
    <w:rsid w:val="0090669D"/>
    <w:rsid w:val="009066B9"/>
    <w:rsid w:val="00911927"/>
    <w:rsid w:val="00916CC1"/>
    <w:rsid w:val="0094182A"/>
    <w:rsid w:val="0094611A"/>
    <w:rsid w:val="00951CB8"/>
    <w:rsid w:val="00952241"/>
    <w:rsid w:val="00964BA5"/>
    <w:rsid w:val="009A0AAB"/>
    <w:rsid w:val="009A0F3E"/>
    <w:rsid w:val="009A60FC"/>
    <w:rsid w:val="009B11F6"/>
    <w:rsid w:val="009C09F5"/>
    <w:rsid w:val="009C2D60"/>
    <w:rsid w:val="009E10A6"/>
    <w:rsid w:val="009F7DDC"/>
    <w:rsid w:val="00A02C2C"/>
    <w:rsid w:val="00A1297B"/>
    <w:rsid w:val="00A14C7C"/>
    <w:rsid w:val="00A274FD"/>
    <w:rsid w:val="00A308CE"/>
    <w:rsid w:val="00A340FB"/>
    <w:rsid w:val="00A36885"/>
    <w:rsid w:val="00A37E8F"/>
    <w:rsid w:val="00A440AB"/>
    <w:rsid w:val="00A53CA1"/>
    <w:rsid w:val="00A60E43"/>
    <w:rsid w:val="00A644D2"/>
    <w:rsid w:val="00A7110C"/>
    <w:rsid w:val="00A80198"/>
    <w:rsid w:val="00A80207"/>
    <w:rsid w:val="00A8148B"/>
    <w:rsid w:val="00A85565"/>
    <w:rsid w:val="00A907BA"/>
    <w:rsid w:val="00A928A8"/>
    <w:rsid w:val="00A973F5"/>
    <w:rsid w:val="00AB16C9"/>
    <w:rsid w:val="00AC769F"/>
    <w:rsid w:val="00AD005E"/>
    <w:rsid w:val="00AD55C1"/>
    <w:rsid w:val="00AE5C01"/>
    <w:rsid w:val="00B02057"/>
    <w:rsid w:val="00B136DE"/>
    <w:rsid w:val="00B166BC"/>
    <w:rsid w:val="00B17751"/>
    <w:rsid w:val="00B267F5"/>
    <w:rsid w:val="00B3059B"/>
    <w:rsid w:val="00B30918"/>
    <w:rsid w:val="00B32E9E"/>
    <w:rsid w:val="00B47FBE"/>
    <w:rsid w:val="00B551F0"/>
    <w:rsid w:val="00B62F80"/>
    <w:rsid w:val="00B75296"/>
    <w:rsid w:val="00B7740F"/>
    <w:rsid w:val="00B77902"/>
    <w:rsid w:val="00BA0D77"/>
    <w:rsid w:val="00BC075B"/>
    <w:rsid w:val="00BE2C3F"/>
    <w:rsid w:val="00BE34C5"/>
    <w:rsid w:val="00BF37D2"/>
    <w:rsid w:val="00BF7934"/>
    <w:rsid w:val="00C06774"/>
    <w:rsid w:val="00C10192"/>
    <w:rsid w:val="00C1089B"/>
    <w:rsid w:val="00C1126C"/>
    <w:rsid w:val="00C21593"/>
    <w:rsid w:val="00C22043"/>
    <w:rsid w:val="00C23A11"/>
    <w:rsid w:val="00C40D1A"/>
    <w:rsid w:val="00C4344A"/>
    <w:rsid w:val="00C562F4"/>
    <w:rsid w:val="00C64225"/>
    <w:rsid w:val="00C662FD"/>
    <w:rsid w:val="00C73DCA"/>
    <w:rsid w:val="00C751CB"/>
    <w:rsid w:val="00C801EE"/>
    <w:rsid w:val="00C875D7"/>
    <w:rsid w:val="00C90C16"/>
    <w:rsid w:val="00CA494F"/>
    <w:rsid w:val="00CA5804"/>
    <w:rsid w:val="00CB2C36"/>
    <w:rsid w:val="00CB3CFC"/>
    <w:rsid w:val="00CC1E4A"/>
    <w:rsid w:val="00CC4A03"/>
    <w:rsid w:val="00CC64F8"/>
    <w:rsid w:val="00CD3751"/>
    <w:rsid w:val="00CE2216"/>
    <w:rsid w:val="00CE429F"/>
    <w:rsid w:val="00CE4F31"/>
    <w:rsid w:val="00CF4852"/>
    <w:rsid w:val="00CF7D70"/>
    <w:rsid w:val="00D05A04"/>
    <w:rsid w:val="00D14628"/>
    <w:rsid w:val="00D1568E"/>
    <w:rsid w:val="00D17480"/>
    <w:rsid w:val="00D278F8"/>
    <w:rsid w:val="00D300C1"/>
    <w:rsid w:val="00D32C3B"/>
    <w:rsid w:val="00D3445C"/>
    <w:rsid w:val="00D371DB"/>
    <w:rsid w:val="00D57674"/>
    <w:rsid w:val="00D72C1B"/>
    <w:rsid w:val="00D80A18"/>
    <w:rsid w:val="00D80CC9"/>
    <w:rsid w:val="00D83470"/>
    <w:rsid w:val="00DB2A67"/>
    <w:rsid w:val="00DC649F"/>
    <w:rsid w:val="00DD595E"/>
    <w:rsid w:val="00DD7771"/>
    <w:rsid w:val="00DE25B7"/>
    <w:rsid w:val="00DE3CAE"/>
    <w:rsid w:val="00E00418"/>
    <w:rsid w:val="00E41D36"/>
    <w:rsid w:val="00E479C2"/>
    <w:rsid w:val="00E55666"/>
    <w:rsid w:val="00E85D18"/>
    <w:rsid w:val="00EA4EF5"/>
    <w:rsid w:val="00EA5AAE"/>
    <w:rsid w:val="00EC1FA5"/>
    <w:rsid w:val="00EC5BCF"/>
    <w:rsid w:val="00ED167A"/>
    <w:rsid w:val="00EE3315"/>
    <w:rsid w:val="00EF637F"/>
    <w:rsid w:val="00F0441F"/>
    <w:rsid w:val="00F2484C"/>
    <w:rsid w:val="00F36533"/>
    <w:rsid w:val="00F406CE"/>
    <w:rsid w:val="00F416B5"/>
    <w:rsid w:val="00F5435D"/>
    <w:rsid w:val="00F60BE9"/>
    <w:rsid w:val="00F610F3"/>
    <w:rsid w:val="00F93022"/>
    <w:rsid w:val="00F95BC3"/>
    <w:rsid w:val="00FA59AB"/>
    <w:rsid w:val="00FA66E5"/>
    <w:rsid w:val="00FB0868"/>
    <w:rsid w:val="00FB40E4"/>
    <w:rsid w:val="00FB435D"/>
    <w:rsid w:val="00FB474A"/>
    <w:rsid w:val="00FD2421"/>
    <w:rsid w:val="00FE506B"/>
    <w:rsid w:val="00FF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2363,#196dc8,#cfcfd7,#3a71ca,#4e71b6,#7d96c9,#d9d9d5,#f1f1ef"/>
    </o:shapedefaults>
    <o:shapelayout v:ext="edit">
      <o:idmap v:ext="edit" data="1"/>
    </o:shapelayout>
  </w:shapeDefaults>
  <w:decimalSymbol w:val="."/>
  <w:listSeparator w:val=","/>
  <w14:docId w14:val="70ABB71F"/>
  <w15:docId w15:val="{5273B12E-11F9-4841-A370-A511A8096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sz w:val="24"/>
      <w:szCs w:val="24"/>
      <w:lang w:eastAsia="ko-KR"/>
    </w:rPr>
  </w:style>
  <w:style w:type="paragraph" w:styleId="1">
    <w:name w:val="heading 1"/>
    <w:basedOn w:val="a"/>
    <w:next w:val="a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a"/>
    <w:rsid w:val="00D278F8"/>
  </w:style>
  <w:style w:type="paragraph" w:styleId="a3">
    <w:name w:val="header"/>
    <w:basedOn w:val="a"/>
    <w:rsid w:val="007D5AC1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a0"/>
    <w:rsid w:val="001A17BC"/>
  </w:style>
  <w:style w:type="character" w:customStyle="1" w:styleId="howc">
    <w:name w:val="howc"/>
    <w:basedOn w:val="a0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a5">
    <w:name w:val="Hyperlink"/>
    <w:basedOn w:val="a0"/>
    <w:rsid w:val="00170756"/>
    <w:rPr>
      <w:color w:val="0000FF"/>
      <w:u w:val="single"/>
    </w:rPr>
  </w:style>
  <w:style w:type="paragraph" w:customStyle="1" w:styleId="MyHeadtitle">
    <w:name w:val="My Head title"/>
    <w:basedOn w:val="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a6">
    <w:name w:val="page number"/>
    <w:basedOn w:val="a0"/>
    <w:rsid w:val="00F0441F"/>
  </w:style>
  <w:style w:type="paragraph" w:styleId="a7">
    <w:name w:val="endnote text"/>
    <w:basedOn w:val="a"/>
    <w:link w:val="a8"/>
    <w:semiHidden/>
    <w:unhideWhenUsed/>
    <w:rsid w:val="00CC64F8"/>
    <w:pPr>
      <w:snapToGrid w:val="0"/>
    </w:pPr>
  </w:style>
  <w:style w:type="character" w:customStyle="1" w:styleId="a8">
    <w:name w:val="章節附註文字 字元"/>
    <w:basedOn w:val="a0"/>
    <w:link w:val="a7"/>
    <w:semiHidden/>
    <w:rsid w:val="00CC64F8"/>
    <w:rPr>
      <w:sz w:val="24"/>
      <w:szCs w:val="24"/>
      <w:lang w:eastAsia="ko-KR"/>
    </w:rPr>
  </w:style>
  <w:style w:type="character" w:styleId="a9">
    <w:name w:val="endnote reference"/>
    <w:basedOn w:val="a0"/>
    <w:semiHidden/>
    <w:unhideWhenUsed/>
    <w:rsid w:val="00CC64F8"/>
    <w:rPr>
      <w:vertAlign w:val="superscript"/>
    </w:rPr>
  </w:style>
  <w:style w:type="paragraph" w:styleId="aa">
    <w:name w:val="Subtitle"/>
    <w:basedOn w:val="a"/>
    <w:next w:val="a"/>
    <w:link w:val="ab"/>
    <w:qFormat/>
    <w:rsid w:val="004274B3"/>
    <w:pPr>
      <w:spacing w:after="60"/>
      <w:jc w:val="center"/>
      <w:outlineLvl w:val="1"/>
    </w:pPr>
    <w:rPr>
      <w:rFonts w:asciiTheme="minorHAnsi" w:eastAsiaTheme="minorEastAsia" w:hAnsiTheme="minorHAnsi" w:cstheme="minorBidi"/>
    </w:rPr>
  </w:style>
  <w:style w:type="character" w:customStyle="1" w:styleId="ab">
    <w:name w:val="副標題 字元"/>
    <w:basedOn w:val="a0"/>
    <w:link w:val="aa"/>
    <w:rsid w:val="004274B3"/>
    <w:rPr>
      <w:rFonts w:asciiTheme="minorHAnsi" w:eastAsiaTheme="minorEastAsia" w:hAnsiTheme="minorHAnsi" w:cstheme="minorBidi"/>
      <w:sz w:val="24"/>
      <w:szCs w:val="24"/>
      <w:lang w:eastAsia="ko-KR"/>
    </w:rPr>
  </w:style>
  <w:style w:type="character" w:styleId="ac">
    <w:name w:val="Strong"/>
    <w:basedOn w:val="a0"/>
    <w:qFormat/>
    <w:rsid w:val="004274B3"/>
    <w:rPr>
      <w:b/>
      <w:bCs/>
    </w:rPr>
  </w:style>
  <w:style w:type="paragraph" w:styleId="ad">
    <w:name w:val="footnote text"/>
    <w:basedOn w:val="a"/>
    <w:link w:val="ae"/>
    <w:semiHidden/>
    <w:unhideWhenUsed/>
    <w:rsid w:val="004274B3"/>
    <w:pPr>
      <w:snapToGrid w:val="0"/>
    </w:pPr>
    <w:rPr>
      <w:sz w:val="20"/>
      <w:szCs w:val="20"/>
    </w:rPr>
  </w:style>
  <w:style w:type="character" w:customStyle="1" w:styleId="ae">
    <w:name w:val="註腳文字 字元"/>
    <w:basedOn w:val="a0"/>
    <w:link w:val="ad"/>
    <w:semiHidden/>
    <w:rsid w:val="004274B3"/>
    <w:rPr>
      <w:lang w:eastAsia="ko-KR"/>
    </w:rPr>
  </w:style>
  <w:style w:type="character" w:styleId="af">
    <w:name w:val="footnote reference"/>
    <w:basedOn w:val="a0"/>
    <w:semiHidden/>
    <w:unhideWhenUsed/>
    <w:rsid w:val="004274B3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3F69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8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3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diagramColors" Target="diagrams/colors1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diagramData" Target="diagrams/data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diagramDrawing" Target="diagrams/drawing1.xm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nd61\Downloads\template-word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CE4BEC-5A25-4F2F-9AFA-C3431475AC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FCC17707-C825-4355-88E7-8759A28EF257}">
      <dgm:prSet phldrT="[文字]"/>
      <dgm:spPr/>
      <dgm:t>
        <a:bodyPr/>
        <a:lstStyle/>
        <a:p>
          <a:r>
            <a:rPr lang="en-US" altLang="zh-TW"/>
            <a:t>index.php</a:t>
          </a:r>
          <a:endParaRPr lang="zh-TW" altLang="en-US"/>
        </a:p>
      </dgm:t>
    </dgm:pt>
    <dgm:pt modelId="{A145239E-2AF5-4950-B052-4227D0FEAA49}" type="parTrans" cxnId="{F43D5FF1-2B8B-4882-9579-01FCCAD4A66B}">
      <dgm:prSet/>
      <dgm:spPr/>
      <dgm:t>
        <a:bodyPr/>
        <a:lstStyle/>
        <a:p>
          <a:endParaRPr lang="zh-TW" altLang="en-US"/>
        </a:p>
      </dgm:t>
    </dgm:pt>
    <dgm:pt modelId="{819C5EB9-7811-469D-A9C1-C05433E58D62}" type="sibTrans" cxnId="{F43D5FF1-2B8B-4882-9579-01FCCAD4A66B}">
      <dgm:prSet/>
      <dgm:spPr/>
      <dgm:t>
        <a:bodyPr/>
        <a:lstStyle/>
        <a:p>
          <a:endParaRPr lang="zh-TW" altLang="en-US"/>
        </a:p>
      </dgm:t>
    </dgm:pt>
    <dgm:pt modelId="{3107999D-2AC3-4937-9F79-9BF773FCB990}">
      <dgm:prSet phldrT="[文字]"/>
      <dgm:spPr/>
      <dgm:t>
        <a:bodyPr/>
        <a:lstStyle/>
        <a:p>
          <a:r>
            <a:rPr lang="en-US" b="0" i="0"/>
            <a:t>bulletin.php</a:t>
          </a:r>
          <a:endParaRPr lang="zh-TW" altLang="en-US"/>
        </a:p>
      </dgm:t>
    </dgm:pt>
    <dgm:pt modelId="{5C595551-8D96-4BFE-A46A-B54DFDA56808}" type="parTrans" cxnId="{E86694E8-428A-4AFD-87E3-708E347561D6}">
      <dgm:prSet/>
      <dgm:spPr/>
      <dgm:t>
        <a:bodyPr/>
        <a:lstStyle/>
        <a:p>
          <a:endParaRPr lang="zh-TW" altLang="en-US"/>
        </a:p>
      </dgm:t>
    </dgm:pt>
    <dgm:pt modelId="{454253B9-12C3-4B21-8158-A5C58E0274F3}" type="sibTrans" cxnId="{E86694E8-428A-4AFD-87E3-708E347561D6}">
      <dgm:prSet/>
      <dgm:spPr/>
      <dgm:t>
        <a:bodyPr/>
        <a:lstStyle/>
        <a:p>
          <a:endParaRPr lang="zh-TW" altLang="en-US"/>
        </a:p>
      </dgm:t>
    </dgm:pt>
    <dgm:pt modelId="{1D311705-1D6E-49B3-ABB0-90CDAFCE8E16}">
      <dgm:prSet phldrT="[文字]"/>
      <dgm:spPr/>
      <dgm:t>
        <a:bodyPr/>
        <a:lstStyle/>
        <a:p>
          <a:r>
            <a:rPr lang="en-US" altLang="zh-TW"/>
            <a:t>course.php</a:t>
          </a:r>
          <a:endParaRPr lang="zh-TW" altLang="en-US"/>
        </a:p>
      </dgm:t>
    </dgm:pt>
    <dgm:pt modelId="{6B934049-ACB8-4AB6-9912-36A5B2C71677}" type="parTrans" cxnId="{F9BA3685-DC2D-4E31-A689-F9197DC24994}">
      <dgm:prSet/>
      <dgm:spPr/>
      <dgm:t>
        <a:bodyPr/>
        <a:lstStyle/>
        <a:p>
          <a:endParaRPr lang="zh-TW" altLang="en-US"/>
        </a:p>
      </dgm:t>
    </dgm:pt>
    <dgm:pt modelId="{C514A99A-2D27-47E5-B7F2-57DA4122BBE6}" type="sibTrans" cxnId="{F9BA3685-DC2D-4E31-A689-F9197DC24994}">
      <dgm:prSet/>
      <dgm:spPr/>
      <dgm:t>
        <a:bodyPr/>
        <a:lstStyle/>
        <a:p>
          <a:endParaRPr lang="zh-TW" altLang="en-US"/>
        </a:p>
      </dgm:t>
    </dgm:pt>
    <dgm:pt modelId="{6F6D9325-2311-4208-9D2C-D340CE0F4803}">
      <dgm:prSet phldrT="[文字]"/>
      <dgm:spPr/>
      <dgm:t>
        <a:bodyPr/>
        <a:lstStyle/>
        <a:p>
          <a:r>
            <a:rPr lang="en-US" altLang="zh-TW"/>
            <a:t>my_course.php</a:t>
          </a:r>
          <a:endParaRPr lang="zh-TW" altLang="en-US"/>
        </a:p>
      </dgm:t>
    </dgm:pt>
    <dgm:pt modelId="{04D56773-74A9-4B53-B822-E6D2B7B0ADDB}" type="parTrans" cxnId="{0CBD878C-098C-4948-A146-96ADD10D2386}">
      <dgm:prSet/>
      <dgm:spPr/>
      <dgm:t>
        <a:bodyPr/>
        <a:lstStyle/>
        <a:p>
          <a:endParaRPr lang="zh-TW" altLang="en-US"/>
        </a:p>
      </dgm:t>
    </dgm:pt>
    <dgm:pt modelId="{F5E58C8F-D74B-456B-BA35-BCB9E528A4F4}" type="sibTrans" cxnId="{0CBD878C-098C-4948-A146-96ADD10D2386}">
      <dgm:prSet/>
      <dgm:spPr/>
      <dgm:t>
        <a:bodyPr/>
        <a:lstStyle/>
        <a:p>
          <a:endParaRPr lang="zh-TW" altLang="en-US"/>
        </a:p>
      </dgm:t>
    </dgm:pt>
    <dgm:pt modelId="{8A62CFA9-78ED-43D1-8AFB-EA03C8CF95F1}">
      <dgm:prSet/>
      <dgm:spPr/>
      <dgm:t>
        <a:bodyPr/>
        <a:lstStyle/>
        <a:p>
          <a:r>
            <a:rPr lang="en-US" altLang="zh-TW"/>
            <a:t>bulletin</a:t>
          </a:r>
        </a:p>
        <a:p>
          <a:r>
            <a:rPr lang="en-US" altLang="zh-TW"/>
            <a:t>_edit.php</a:t>
          </a:r>
          <a:endParaRPr lang="zh-TW" altLang="en-US"/>
        </a:p>
      </dgm:t>
    </dgm:pt>
    <dgm:pt modelId="{0DC968D4-8950-48C7-B50A-7041EEB45710}" type="parTrans" cxnId="{12652203-4BFE-49D6-AB16-A7FE0D840CC0}">
      <dgm:prSet/>
      <dgm:spPr/>
      <dgm:t>
        <a:bodyPr/>
        <a:lstStyle/>
        <a:p>
          <a:endParaRPr lang="zh-TW" altLang="en-US"/>
        </a:p>
      </dgm:t>
    </dgm:pt>
    <dgm:pt modelId="{987569BE-4244-4702-B385-9698A5E61D82}" type="sibTrans" cxnId="{12652203-4BFE-49D6-AB16-A7FE0D840CC0}">
      <dgm:prSet/>
      <dgm:spPr/>
      <dgm:t>
        <a:bodyPr/>
        <a:lstStyle/>
        <a:p>
          <a:endParaRPr lang="zh-TW" altLang="en-US"/>
        </a:p>
      </dgm:t>
    </dgm:pt>
    <dgm:pt modelId="{83D4A07C-8F8A-4923-AF90-42D234F37384}">
      <dgm:prSet/>
      <dgm:spPr/>
      <dgm:t>
        <a:bodyPr/>
        <a:lstStyle/>
        <a:p>
          <a:r>
            <a:rPr lang="en-US" altLang="zh-TW"/>
            <a:t>bulletin_add</a:t>
          </a:r>
          <a:r>
            <a:rPr lang="en-US" b="0" i="0"/>
            <a:t>.php</a:t>
          </a:r>
          <a:endParaRPr lang="zh-TW" altLang="en-US"/>
        </a:p>
      </dgm:t>
    </dgm:pt>
    <dgm:pt modelId="{15E0ED17-39D2-4AAA-BE0A-F07E2D3E5FE1}" type="parTrans" cxnId="{2248544A-A7F7-4514-B49D-EB00379B9AA5}">
      <dgm:prSet/>
      <dgm:spPr/>
      <dgm:t>
        <a:bodyPr/>
        <a:lstStyle/>
        <a:p>
          <a:endParaRPr lang="zh-TW" altLang="en-US"/>
        </a:p>
      </dgm:t>
    </dgm:pt>
    <dgm:pt modelId="{1AA42590-7B96-4222-9239-0F73728DFE81}" type="sibTrans" cxnId="{2248544A-A7F7-4514-B49D-EB00379B9AA5}">
      <dgm:prSet/>
      <dgm:spPr/>
      <dgm:t>
        <a:bodyPr/>
        <a:lstStyle/>
        <a:p>
          <a:endParaRPr lang="zh-TW" altLang="en-US"/>
        </a:p>
      </dgm:t>
    </dgm:pt>
    <dgm:pt modelId="{6702D560-4FC7-4F6C-A4F4-929A496EE490}">
      <dgm:prSet/>
      <dgm:spPr/>
      <dgm:t>
        <a:bodyPr/>
        <a:lstStyle/>
        <a:p>
          <a:r>
            <a:rPr lang="en-US" altLang="zh-TW"/>
            <a:t>bulletin_del</a:t>
          </a:r>
          <a:r>
            <a:rPr lang="en-US" b="0" i="0"/>
            <a:t>.php</a:t>
          </a:r>
          <a:endParaRPr lang="zh-TW" altLang="en-US"/>
        </a:p>
      </dgm:t>
    </dgm:pt>
    <dgm:pt modelId="{CE166822-C43B-4653-A8BE-A9B7A49B5BA5}" type="parTrans" cxnId="{8C850EE4-E556-4B2E-A52D-8094CC44F47E}">
      <dgm:prSet/>
      <dgm:spPr/>
      <dgm:t>
        <a:bodyPr/>
        <a:lstStyle/>
        <a:p>
          <a:endParaRPr lang="zh-TW" altLang="en-US"/>
        </a:p>
      </dgm:t>
    </dgm:pt>
    <dgm:pt modelId="{E7558C8D-4B9C-401D-B055-55853FC00BCB}" type="sibTrans" cxnId="{8C850EE4-E556-4B2E-A52D-8094CC44F47E}">
      <dgm:prSet/>
      <dgm:spPr/>
      <dgm:t>
        <a:bodyPr/>
        <a:lstStyle/>
        <a:p>
          <a:endParaRPr lang="zh-TW" altLang="en-US"/>
        </a:p>
      </dgm:t>
    </dgm:pt>
    <dgm:pt modelId="{F15E9EC0-AF1A-4309-86A0-33C40F571515}">
      <dgm:prSet/>
      <dgm:spPr/>
      <dgm:t>
        <a:bodyPr/>
        <a:lstStyle/>
        <a:p>
          <a:r>
            <a:rPr lang="en-US" altLang="zh-TW"/>
            <a:t>bulletin_mdy</a:t>
          </a:r>
          <a:r>
            <a:rPr lang="en-US" b="0" i="0"/>
            <a:t>.php</a:t>
          </a:r>
          <a:endParaRPr lang="zh-TW" altLang="en-US"/>
        </a:p>
      </dgm:t>
    </dgm:pt>
    <dgm:pt modelId="{0AEED1F2-EE64-4E68-A4A0-907E1DD4FEE4}" type="parTrans" cxnId="{9CCAA66D-DD67-4375-A256-5249A9659158}">
      <dgm:prSet/>
      <dgm:spPr/>
      <dgm:t>
        <a:bodyPr/>
        <a:lstStyle/>
        <a:p>
          <a:endParaRPr lang="zh-TW" altLang="en-US"/>
        </a:p>
      </dgm:t>
    </dgm:pt>
    <dgm:pt modelId="{0E0E5345-5A87-48A9-A661-BB0631CF8566}" type="sibTrans" cxnId="{9CCAA66D-DD67-4375-A256-5249A9659158}">
      <dgm:prSet/>
      <dgm:spPr/>
      <dgm:t>
        <a:bodyPr/>
        <a:lstStyle/>
        <a:p>
          <a:endParaRPr lang="zh-TW" altLang="en-US"/>
        </a:p>
      </dgm:t>
    </dgm:pt>
    <dgm:pt modelId="{DB9F03EB-2D3F-468F-877A-E6C88876B145}">
      <dgm:prSet/>
      <dgm:spPr/>
      <dgm:t>
        <a:bodyPr/>
        <a:lstStyle/>
        <a:p>
          <a:r>
            <a:rPr lang="en-US" altLang="zh-TW"/>
            <a:t>course_edit.php</a:t>
          </a:r>
          <a:endParaRPr lang="zh-TW" altLang="en-US"/>
        </a:p>
      </dgm:t>
    </dgm:pt>
    <dgm:pt modelId="{FD44772D-C7CD-4279-8668-AF6E24BB5BC7}" type="parTrans" cxnId="{BBCA2F27-7015-47E4-9695-58C64C3122B4}">
      <dgm:prSet/>
      <dgm:spPr/>
      <dgm:t>
        <a:bodyPr/>
        <a:lstStyle/>
        <a:p>
          <a:endParaRPr lang="zh-TW" altLang="en-US"/>
        </a:p>
      </dgm:t>
    </dgm:pt>
    <dgm:pt modelId="{FC196C66-BED8-4778-B77B-8294393D33A5}" type="sibTrans" cxnId="{BBCA2F27-7015-47E4-9695-58C64C3122B4}">
      <dgm:prSet/>
      <dgm:spPr/>
      <dgm:t>
        <a:bodyPr/>
        <a:lstStyle/>
        <a:p>
          <a:endParaRPr lang="zh-TW" altLang="en-US"/>
        </a:p>
      </dgm:t>
    </dgm:pt>
    <dgm:pt modelId="{2AAC5B62-9893-4886-853E-26B9BA454A3B}">
      <dgm:prSet/>
      <dgm:spPr/>
      <dgm:t>
        <a:bodyPr/>
        <a:lstStyle/>
        <a:p>
          <a:r>
            <a:rPr lang="en-US" altLang="zh-TW"/>
            <a:t>course_add</a:t>
          </a:r>
          <a:r>
            <a:rPr lang="en-US" b="0" i="0"/>
            <a:t>.php</a:t>
          </a:r>
          <a:endParaRPr lang="zh-TW" altLang="en-US"/>
        </a:p>
      </dgm:t>
    </dgm:pt>
    <dgm:pt modelId="{6256B403-B811-424F-8F5A-BF2A5D0150D4}" type="parTrans" cxnId="{3DC26EEA-95F7-4ABD-A3FF-398662E65FBF}">
      <dgm:prSet/>
      <dgm:spPr/>
      <dgm:t>
        <a:bodyPr/>
        <a:lstStyle/>
        <a:p>
          <a:endParaRPr lang="zh-TW" altLang="en-US"/>
        </a:p>
      </dgm:t>
    </dgm:pt>
    <dgm:pt modelId="{73125474-8129-4744-9D0C-357B090BDE48}" type="sibTrans" cxnId="{3DC26EEA-95F7-4ABD-A3FF-398662E65FBF}">
      <dgm:prSet/>
      <dgm:spPr/>
      <dgm:t>
        <a:bodyPr/>
        <a:lstStyle/>
        <a:p>
          <a:endParaRPr lang="zh-TW" altLang="en-US"/>
        </a:p>
      </dgm:t>
    </dgm:pt>
    <dgm:pt modelId="{A132A4B8-A9B8-4B7C-921A-8FE9FE88EFEB}">
      <dgm:prSet/>
      <dgm:spPr/>
      <dgm:t>
        <a:bodyPr/>
        <a:lstStyle/>
        <a:p>
          <a:r>
            <a:rPr lang="en-US" altLang="zh-TW"/>
            <a:t>course_del</a:t>
          </a:r>
          <a:r>
            <a:rPr lang="en-US" b="0" i="0"/>
            <a:t>.php</a:t>
          </a:r>
          <a:endParaRPr lang="zh-TW" altLang="en-US"/>
        </a:p>
      </dgm:t>
    </dgm:pt>
    <dgm:pt modelId="{E2616D40-E1A9-46EB-97CD-5217453C8074}" type="parTrans" cxnId="{66ACBCFC-DE77-4D61-BAFB-7971F45F0F3E}">
      <dgm:prSet/>
      <dgm:spPr/>
      <dgm:t>
        <a:bodyPr/>
        <a:lstStyle/>
        <a:p>
          <a:endParaRPr lang="zh-TW" altLang="en-US"/>
        </a:p>
      </dgm:t>
    </dgm:pt>
    <dgm:pt modelId="{2C7F685E-C6A2-42AB-A0D3-29D306BE144D}" type="sibTrans" cxnId="{66ACBCFC-DE77-4D61-BAFB-7971F45F0F3E}">
      <dgm:prSet/>
      <dgm:spPr/>
      <dgm:t>
        <a:bodyPr/>
        <a:lstStyle/>
        <a:p>
          <a:endParaRPr lang="zh-TW" altLang="en-US"/>
        </a:p>
      </dgm:t>
    </dgm:pt>
    <dgm:pt modelId="{D87EF4AC-BD31-4A07-B15A-740F5934D135}">
      <dgm:prSet/>
      <dgm:spPr/>
      <dgm:t>
        <a:bodyPr/>
        <a:lstStyle/>
        <a:p>
          <a:r>
            <a:rPr lang="en-US" altLang="zh-TW"/>
            <a:t>course_mdy</a:t>
          </a:r>
          <a:r>
            <a:rPr lang="en-US" b="0" i="0"/>
            <a:t>.php</a:t>
          </a:r>
          <a:endParaRPr lang="zh-TW" altLang="en-US"/>
        </a:p>
      </dgm:t>
    </dgm:pt>
    <dgm:pt modelId="{721517B0-E956-4323-A0B7-DCF3FF0B7924}" type="parTrans" cxnId="{1DC1768C-A689-49BF-BF0C-D1BFA11FF33D}">
      <dgm:prSet/>
      <dgm:spPr/>
      <dgm:t>
        <a:bodyPr/>
        <a:lstStyle/>
        <a:p>
          <a:endParaRPr lang="zh-TW" altLang="en-US"/>
        </a:p>
      </dgm:t>
    </dgm:pt>
    <dgm:pt modelId="{55043C10-E08E-45EF-A7CA-CE68A1EB2374}" type="sibTrans" cxnId="{1DC1768C-A689-49BF-BF0C-D1BFA11FF33D}">
      <dgm:prSet/>
      <dgm:spPr/>
      <dgm:t>
        <a:bodyPr/>
        <a:lstStyle/>
        <a:p>
          <a:endParaRPr lang="zh-TW" altLang="en-US"/>
        </a:p>
      </dgm:t>
    </dgm:pt>
    <dgm:pt modelId="{07F2EE1D-163E-4A62-B736-DE451D7EFFDE}">
      <dgm:prSet/>
      <dgm:spPr/>
      <dgm:t>
        <a:bodyPr/>
        <a:lstStyle/>
        <a:p>
          <a:r>
            <a:rPr lang="en-US" altLang="zh-TW"/>
            <a:t>my_course</a:t>
          </a:r>
        </a:p>
        <a:p>
          <a:r>
            <a:rPr lang="en-US" altLang="zh-TW"/>
            <a:t>_edit.php</a:t>
          </a:r>
          <a:endParaRPr lang="zh-TW" altLang="en-US"/>
        </a:p>
      </dgm:t>
    </dgm:pt>
    <dgm:pt modelId="{25FD1D05-EC30-43D7-A8D9-E1A1BA2E8463}" type="parTrans" cxnId="{98E1E572-379A-47D3-A5C0-34E28B631576}">
      <dgm:prSet/>
      <dgm:spPr/>
      <dgm:t>
        <a:bodyPr/>
        <a:lstStyle/>
        <a:p>
          <a:endParaRPr lang="zh-TW" altLang="en-US"/>
        </a:p>
      </dgm:t>
    </dgm:pt>
    <dgm:pt modelId="{92C57B5F-B9AD-4681-BCB7-81A9855D8C9E}" type="sibTrans" cxnId="{98E1E572-379A-47D3-A5C0-34E28B631576}">
      <dgm:prSet/>
      <dgm:spPr/>
      <dgm:t>
        <a:bodyPr/>
        <a:lstStyle/>
        <a:p>
          <a:endParaRPr lang="zh-TW" altLang="en-US"/>
        </a:p>
      </dgm:t>
    </dgm:pt>
    <dgm:pt modelId="{3C79CF96-35E5-42F5-B415-D85789613CBD}">
      <dgm:prSet/>
      <dgm:spPr/>
      <dgm:t>
        <a:bodyPr/>
        <a:lstStyle/>
        <a:p>
          <a:r>
            <a:rPr lang="en-US" altLang="zh-TW"/>
            <a:t>course_add</a:t>
          </a:r>
          <a:r>
            <a:rPr lang="en-US" b="0" i="0"/>
            <a:t>.php</a:t>
          </a:r>
          <a:endParaRPr lang="zh-TW" altLang="en-US"/>
        </a:p>
      </dgm:t>
    </dgm:pt>
    <dgm:pt modelId="{7F2A6240-6499-43C9-A826-3121CE73A004}" type="parTrans" cxnId="{1257D0C0-F96A-41E9-B465-488D5041B450}">
      <dgm:prSet/>
      <dgm:spPr/>
      <dgm:t>
        <a:bodyPr/>
        <a:lstStyle/>
        <a:p>
          <a:endParaRPr lang="zh-TW" altLang="en-US"/>
        </a:p>
      </dgm:t>
    </dgm:pt>
    <dgm:pt modelId="{5950F0F0-DE60-4306-8E09-92D296174D86}" type="sibTrans" cxnId="{1257D0C0-F96A-41E9-B465-488D5041B450}">
      <dgm:prSet/>
      <dgm:spPr/>
      <dgm:t>
        <a:bodyPr/>
        <a:lstStyle/>
        <a:p>
          <a:endParaRPr lang="zh-TW" altLang="en-US"/>
        </a:p>
      </dgm:t>
    </dgm:pt>
    <dgm:pt modelId="{BBBA3B82-4CB6-4CF8-AB42-9E328C1B15E1}">
      <dgm:prSet/>
      <dgm:spPr/>
      <dgm:t>
        <a:bodyPr/>
        <a:lstStyle/>
        <a:p>
          <a:r>
            <a:rPr lang="en-US" altLang="zh-TW"/>
            <a:t>course_del</a:t>
          </a:r>
          <a:r>
            <a:rPr lang="en-US" b="0" i="0"/>
            <a:t>.php</a:t>
          </a:r>
          <a:endParaRPr lang="zh-TW" altLang="en-US"/>
        </a:p>
      </dgm:t>
    </dgm:pt>
    <dgm:pt modelId="{8798E218-B83F-4C55-8EF1-B4348605A884}" type="parTrans" cxnId="{64B95C9B-4F4D-46B6-BDC1-F5C49FB6AC06}">
      <dgm:prSet/>
      <dgm:spPr/>
      <dgm:t>
        <a:bodyPr/>
        <a:lstStyle/>
        <a:p>
          <a:endParaRPr lang="zh-TW" altLang="en-US"/>
        </a:p>
      </dgm:t>
    </dgm:pt>
    <dgm:pt modelId="{666B2567-E841-4336-98AB-42805C641613}" type="sibTrans" cxnId="{64B95C9B-4F4D-46B6-BDC1-F5C49FB6AC06}">
      <dgm:prSet/>
      <dgm:spPr/>
      <dgm:t>
        <a:bodyPr/>
        <a:lstStyle/>
        <a:p>
          <a:endParaRPr lang="zh-TW" altLang="en-US"/>
        </a:p>
      </dgm:t>
    </dgm:pt>
    <dgm:pt modelId="{5507D001-862F-46BE-B18D-CF8908A0BB2D}">
      <dgm:prSet/>
      <dgm:spPr/>
      <dgm:t>
        <a:bodyPr/>
        <a:lstStyle/>
        <a:p>
          <a:r>
            <a:rPr lang="en-US" altLang="zh-TW"/>
            <a:t>course_mdy</a:t>
          </a:r>
          <a:r>
            <a:rPr lang="en-US" b="0" i="0"/>
            <a:t>.php</a:t>
          </a:r>
          <a:endParaRPr lang="zh-TW" altLang="en-US"/>
        </a:p>
      </dgm:t>
    </dgm:pt>
    <dgm:pt modelId="{9533B3A4-AE20-45E0-8154-A4A8A7267C26}" type="parTrans" cxnId="{DFFC8DB9-5F83-4D75-BC40-E48ADC969C31}">
      <dgm:prSet/>
      <dgm:spPr/>
      <dgm:t>
        <a:bodyPr/>
        <a:lstStyle/>
        <a:p>
          <a:endParaRPr lang="zh-TW" altLang="en-US"/>
        </a:p>
      </dgm:t>
    </dgm:pt>
    <dgm:pt modelId="{E047C72D-05F3-4B51-9CCE-258C995AC05C}" type="sibTrans" cxnId="{DFFC8DB9-5F83-4D75-BC40-E48ADC969C31}">
      <dgm:prSet/>
      <dgm:spPr/>
      <dgm:t>
        <a:bodyPr/>
        <a:lstStyle/>
        <a:p>
          <a:endParaRPr lang="zh-TW" altLang="en-US"/>
        </a:p>
      </dgm:t>
    </dgm:pt>
    <dgm:pt modelId="{56EF7223-68D8-4EE1-8557-1256D90EC870}">
      <dgm:prSet/>
      <dgm:spPr/>
      <dgm:t>
        <a:bodyPr/>
        <a:lstStyle/>
        <a:p>
          <a:r>
            <a:rPr lang="en-US"/>
            <a:t>message</a:t>
          </a:r>
          <a:r>
            <a:rPr lang="en-US" b="0" i="0"/>
            <a:t>.php</a:t>
          </a:r>
          <a:endParaRPr lang="zh-TW" altLang="en-US"/>
        </a:p>
      </dgm:t>
    </dgm:pt>
    <dgm:pt modelId="{CF666BA5-00EB-4242-A1F6-08477BF1BBDF}" type="parTrans" cxnId="{C4A075D8-D6F3-4201-8F17-F792935D2B8A}">
      <dgm:prSet/>
      <dgm:spPr/>
      <dgm:t>
        <a:bodyPr/>
        <a:lstStyle/>
        <a:p>
          <a:endParaRPr lang="zh-TW" altLang="en-US"/>
        </a:p>
      </dgm:t>
    </dgm:pt>
    <dgm:pt modelId="{5B58C4A0-E4A6-4095-8138-613DF30C51FA}" type="sibTrans" cxnId="{C4A075D8-D6F3-4201-8F17-F792935D2B8A}">
      <dgm:prSet/>
      <dgm:spPr/>
      <dgm:t>
        <a:bodyPr/>
        <a:lstStyle/>
        <a:p>
          <a:endParaRPr lang="zh-TW" altLang="en-US"/>
        </a:p>
      </dgm:t>
    </dgm:pt>
    <dgm:pt modelId="{17EFC2F3-3F79-41E7-94A1-E4A7A3233979}">
      <dgm:prSet/>
      <dgm:spPr/>
      <dgm:t>
        <a:bodyPr/>
        <a:lstStyle/>
        <a:p>
          <a:r>
            <a:rPr lang="en-US" altLang="zh-TW"/>
            <a:t>message</a:t>
          </a:r>
        </a:p>
        <a:p>
          <a:r>
            <a:rPr lang="en-US" altLang="zh-TW"/>
            <a:t>_edit.php</a:t>
          </a:r>
          <a:endParaRPr lang="zh-TW" altLang="en-US"/>
        </a:p>
      </dgm:t>
    </dgm:pt>
    <dgm:pt modelId="{C49205B6-F877-4430-8B3B-11B5F11AE306}" type="parTrans" cxnId="{9A3F9D6F-987B-4A08-8F0E-50E4766DF781}">
      <dgm:prSet/>
      <dgm:spPr/>
      <dgm:t>
        <a:bodyPr/>
        <a:lstStyle/>
        <a:p>
          <a:endParaRPr lang="zh-TW" altLang="en-US"/>
        </a:p>
      </dgm:t>
    </dgm:pt>
    <dgm:pt modelId="{F92B5669-6B48-4A8F-8A13-4FE6D7FB8388}" type="sibTrans" cxnId="{9A3F9D6F-987B-4A08-8F0E-50E4766DF781}">
      <dgm:prSet/>
      <dgm:spPr/>
      <dgm:t>
        <a:bodyPr/>
        <a:lstStyle/>
        <a:p>
          <a:endParaRPr lang="zh-TW" altLang="en-US"/>
        </a:p>
      </dgm:t>
    </dgm:pt>
    <dgm:pt modelId="{64D01DC6-AD23-41C1-A89F-5CB28D91A6CB}">
      <dgm:prSet/>
      <dgm:spPr/>
      <dgm:t>
        <a:bodyPr/>
        <a:lstStyle/>
        <a:p>
          <a:r>
            <a:rPr lang="en-US" altLang="zh-TW"/>
            <a:t>message_add</a:t>
          </a:r>
          <a:r>
            <a:rPr lang="en-US" b="0" i="0"/>
            <a:t>.php</a:t>
          </a:r>
          <a:endParaRPr lang="zh-TW" altLang="en-US"/>
        </a:p>
      </dgm:t>
    </dgm:pt>
    <dgm:pt modelId="{735A2D7C-0329-4B09-835B-88F459240834}" type="parTrans" cxnId="{5BF155BA-2D48-4A81-8835-3C00BA554E17}">
      <dgm:prSet/>
      <dgm:spPr/>
      <dgm:t>
        <a:bodyPr/>
        <a:lstStyle/>
        <a:p>
          <a:endParaRPr lang="zh-TW" altLang="en-US"/>
        </a:p>
      </dgm:t>
    </dgm:pt>
    <dgm:pt modelId="{D6A44698-16CD-44CA-95A0-81D8EFC573CB}" type="sibTrans" cxnId="{5BF155BA-2D48-4A81-8835-3C00BA554E17}">
      <dgm:prSet/>
      <dgm:spPr/>
      <dgm:t>
        <a:bodyPr/>
        <a:lstStyle/>
        <a:p>
          <a:endParaRPr lang="zh-TW" altLang="en-US"/>
        </a:p>
      </dgm:t>
    </dgm:pt>
    <dgm:pt modelId="{CC7B07EF-F9D6-4344-B2F3-B49F54254BC6}">
      <dgm:prSet/>
      <dgm:spPr/>
      <dgm:t>
        <a:bodyPr/>
        <a:lstStyle/>
        <a:p>
          <a:r>
            <a:rPr lang="en-US" altLang="zh-TW"/>
            <a:t>message_del</a:t>
          </a:r>
          <a:r>
            <a:rPr lang="en-US" b="0" i="0"/>
            <a:t>.php</a:t>
          </a:r>
          <a:endParaRPr lang="zh-TW" altLang="en-US"/>
        </a:p>
      </dgm:t>
    </dgm:pt>
    <dgm:pt modelId="{45041989-D176-4BAD-AB27-27B7230B98B1}" type="parTrans" cxnId="{0179555D-E523-4485-8C79-0973781E8D92}">
      <dgm:prSet/>
      <dgm:spPr/>
      <dgm:t>
        <a:bodyPr/>
        <a:lstStyle/>
        <a:p>
          <a:endParaRPr lang="zh-TW" altLang="en-US"/>
        </a:p>
      </dgm:t>
    </dgm:pt>
    <dgm:pt modelId="{B273AD93-4826-4E2C-83AC-BAE192E149D9}" type="sibTrans" cxnId="{0179555D-E523-4485-8C79-0973781E8D92}">
      <dgm:prSet/>
      <dgm:spPr/>
      <dgm:t>
        <a:bodyPr/>
        <a:lstStyle/>
        <a:p>
          <a:endParaRPr lang="zh-TW" altLang="en-US"/>
        </a:p>
      </dgm:t>
    </dgm:pt>
    <dgm:pt modelId="{DEBE46D1-5E9C-4739-81A8-0CBF4A79CDC5}">
      <dgm:prSet/>
      <dgm:spPr/>
      <dgm:t>
        <a:bodyPr/>
        <a:lstStyle/>
        <a:p>
          <a:r>
            <a:rPr lang="en-US" altLang="zh-TW"/>
            <a:t>message_mdy</a:t>
          </a:r>
          <a:r>
            <a:rPr lang="en-US" b="0" i="0"/>
            <a:t>.php</a:t>
          </a:r>
          <a:endParaRPr lang="zh-TW" altLang="en-US"/>
        </a:p>
      </dgm:t>
    </dgm:pt>
    <dgm:pt modelId="{C0969E57-6E13-4D77-B717-150183E8B1FD}" type="parTrans" cxnId="{ED0F598F-7654-40D2-8E01-D834CE6B047C}">
      <dgm:prSet/>
      <dgm:spPr/>
      <dgm:t>
        <a:bodyPr/>
        <a:lstStyle/>
        <a:p>
          <a:endParaRPr lang="zh-TW" altLang="en-US"/>
        </a:p>
      </dgm:t>
    </dgm:pt>
    <dgm:pt modelId="{D2A21216-508C-4D11-9783-709ADD6CB6C4}" type="sibTrans" cxnId="{ED0F598F-7654-40D2-8E01-D834CE6B047C}">
      <dgm:prSet/>
      <dgm:spPr/>
      <dgm:t>
        <a:bodyPr/>
        <a:lstStyle/>
        <a:p>
          <a:endParaRPr lang="zh-TW" altLang="en-US"/>
        </a:p>
      </dgm:t>
    </dgm:pt>
    <dgm:pt modelId="{D9FF67AA-15DE-4D71-8A61-9B51BDD6D2D5}" type="pres">
      <dgm:prSet presAssocID="{F1CE4BEC-5A25-4F2F-9AFA-C3431475AC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0B3D660-6477-461A-BED9-8EBEB9901966}" type="pres">
      <dgm:prSet presAssocID="{FCC17707-C825-4355-88E7-8759A28EF257}" presName="hierRoot1" presStyleCnt="0">
        <dgm:presLayoutVars>
          <dgm:hierBranch val="init"/>
        </dgm:presLayoutVars>
      </dgm:prSet>
      <dgm:spPr/>
    </dgm:pt>
    <dgm:pt modelId="{6D98F548-39B3-44B7-87C9-C46AD6FFAD96}" type="pres">
      <dgm:prSet presAssocID="{FCC17707-C825-4355-88E7-8759A28EF257}" presName="rootComposite1" presStyleCnt="0"/>
      <dgm:spPr/>
    </dgm:pt>
    <dgm:pt modelId="{FCE1B8A9-0432-4AB8-9E9B-784776C2BC59}" type="pres">
      <dgm:prSet presAssocID="{FCC17707-C825-4355-88E7-8759A28EF257}" presName="rootText1" presStyleLbl="node0" presStyleIdx="0" presStyleCnt="1">
        <dgm:presLayoutVars>
          <dgm:chPref val="3"/>
        </dgm:presLayoutVars>
      </dgm:prSet>
      <dgm:spPr/>
    </dgm:pt>
    <dgm:pt modelId="{5B7BBCE8-379E-4E84-804B-12924E530D2C}" type="pres">
      <dgm:prSet presAssocID="{FCC17707-C825-4355-88E7-8759A28EF257}" presName="rootConnector1" presStyleLbl="node1" presStyleIdx="0" presStyleCnt="0"/>
      <dgm:spPr/>
    </dgm:pt>
    <dgm:pt modelId="{CA3A2FB8-9B4A-4A15-9365-4CA6FCB1D07D}" type="pres">
      <dgm:prSet presAssocID="{FCC17707-C825-4355-88E7-8759A28EF257}" presName="hierChild2" presStyleCnt="0"/>
      <dgm:spPr/>
    </dgm:pt>
    <dgm:pt modelId="{2C1E3E37-45EA-4D52-BF27-92611CA6B958}" type="pres">
      <dgm:prSet presAssocID="{5C595551-8D96-4BFE-A46A-B54DFDA56808}" presName="Name37" presStyleLbl="parChTrans1D2" presStyleIdx="0" presStyleCnt="6"/>
      <dgm:spPr/>
    </dgm:pt>
    <dgm:pt modelId="{CC056D88-7825-4493-B8E2-9443014A0D2A}" type="pres">
      <dgm:prSet presAssocID="{3107999D-2AC3-4937-9F79-9BF773FCB990}" presName="hierRoot2" presStyleCnt="0">
        <dgm:presLayoutVars>
          <dgm:hierBranch val="init"/>
        </dgm:presLayoutVars>
      </dgm:prSet>
      <dgm:spPr/>
    </dgm:pt>
    <dgm:pt modelId="{ADDE4511-EC5A-4649-B41E-DAC9CA2CF986}" type="pres">
      <dgm:prSet presAssocID="{3107999D-2AC3-4937-9F79-9BF773FCB990}" presName="rootComposite" presStyleCnt="0"/>
      <dgm:spPr/>
    </dgm:pt>
    <dgm:pt modelId="{21C1EF5B-454C-40CD-B907-846DDBFE061D}" type="pres">
      <dgm:prSet presAssocID="{3107999D-2AC3-4937-9F79-9BF773FCB990}" presName="rootText" presStyleLbl="node2" presStyleIdx="0" presStyleCnt="6">
        <dgm:presLayoutVars>
          <dgm:chPref val="3"/>
        </dgm:presLayoutVars>
      </dgm:prSet>
      <dgm:spPr/>
    </dgm:pt>
    <dgm:pt modelId="{E1379D30-5A52-4584-A9A8-67C8A8336E02}" type="pres">
      <dgm:prSet presAssocID="{3107999D-2AC3-4937-9F79-9BF773FCB990}" presName="rootConnector" presStyleLbl="node2" presStyleIdx="0" presStyleCnt="6"/>
      <dgm:spPr/>
    </dgm:pt>
    <dgm:pt modelId="{5E66D969-01A9-44B9-92ED-BDB58C82E032}" type="pres">
      <dgm:prSet presAssocID="{3107999D-2AC3-4937-9F79-9BF773FCB990}" presName="hierChild4" presStyleCnt="0"/>
      <dgm:spPr/>
    </dgm:pt>
    <dgm:pt modelId="{1EBDDA1F-A6EF-4880-802E-27FEBBBCC0A7}" type="pres">
      <dgm:prSet presAssocID="{3107999D-2AC3-4937-9F79-9BF773FCB990}" presName="hierChild5" presStyleCnt="0"/>
      <dgm:spPr/>
    </dgm:pt>
    <dgm:pt modelId="{B4B3D328-BBA4-4709-A8F3-280B2F5213EC}" type="pres">
      <dgm:prSet presAssocID="{0DC968D4-8950-48C7-B50A-7041EEB45710}" presName="Name37" presStyleLbl="parChTrans1D2" presStyleIdx="1" presStyleCnt="6"/>
      <dgm:spPr/>
    </dgm:pt>
    <dgm:pt modelId="{2C067B47-0033-4CEF-B72A-5A3FD381CAF1}" type="pres">
      <dgm:prSet presAssocID="{8A62CFA9-78ED-43D1-8AFB-EA03C8CF95F1}" presName="hierRoot2" presStyleCnt="0">
        <dgm:presLayoutVars>
          <dgm:hierBranch val="init"/>
        </dgm:presLayoutVars>
      </dgm:prSet>
      <dgm:spPr/>
    </dgm:pt>
    <dgm:pt modelId="{10891CCF-55E2-448D-B283-5C167E3CAD0B}" type="pres">
      <dgm:prSet presAssocID="{8A62CFA9-78ED-43D1-8AFB-EA03C8CF95F1}" presName="rootComposite" presStyleCnt="0"/>
      <dgm:spPr/>
    </dgm:pt>
    <dgm:pt modelId="{905E06EC-400B-46F7-A8AD-B65DB7B6B05C}" type="pres">
      <dgm:prSet presAssocID="{8A62CFA9-78ED-43D1-8AFB-EA03C8CF95F1}" presName="rootText" presStyleLbl="node2" presStyleIdx="1" presStyleCnt="6">
        <dgm:presLayoutVars>
          <dgm:chPref val="3"/>
        </dgm:presLayoutVars>
      </dgm:prSet>
      <dgm:spPr/>
    </dgm:pt>
    <dgm:pt modelId="{E3274A57-C191-4D50-BEB5-1F430C8E9007}" type="pres">
      <dgm:prSet presAssocID="{8A62CFA9-78ED-43D1-8AFB-EA03C8CF95F1}" presName="rootConnector" presStyleLbl="node2" presStyleIdx="1" presStyleCnt="6"/>
      <dgm:spPr/>
    </dgm:pt>
    <dgm:pt modelId="{83E1CCB0-2328-4A7C-BA8C-62AC2F841D7E}" type="pres">
      <dgm:prSet presAssocID="{8A62CFA9-78ED-43D1-8AFB-EA03C8CF95F1}" presName="hierChild4" presStyleCnt="0"/>
      <dgm:spPr/>
    </dgm:pt>
    <dgm:pt modelId="{A2BE6237-697D-4637-B4DE-5678C01EB4E2}" type="pres">
      <dgm:prSet presAssocID="{15E0ED17-39D2-4AAA-BE0A-F07E2D3E5FE1}" presName="Name37" presStyleLbl="parChTrans1D3" presStyleIdx="0" presStyleCnt="11"/>
      <dgm:spPr/>
    </dgm:pt>
    <dgm:pt modelId="{0713AAC7-4A7A-42C1-A37A-9FF9D1524C5C}" type="pres">
      <dgm:prSet presAssocID="{83D4A07C-8F8A-4923-AF90-42D234F37384}" presName="hierRoot2" presStyleCnt="0">
        <dgm:presLayoutVars>
          <dgm:hierBranch val="init"/>
        </dgm:presLayoutVars>
      </dgm:prSet>
      <dgm:spPr/>
    </dgm:pt>
    <dgm:pt modelId="{EED931BB-50D5-425F-9744-716045080E2E}" type="pres">
      <dgm:prSet presAssocID="{83D4A07C-8F8A-4923-AF90-42D234F37384}" presName="rootComposite" presStyleCnt="0"/>
      <dgm:spPr/>
    </dgm:pt>
    <dgm:pt modelId="{57F0D7B2-2AC4-4556-A6D1-78820060D74A}" type="pres">
      <dgm:prSet presAssocID="{83D4A07C-8F8A-4923-AF90-42D234F37384}" presName="rootText" presStyleLbl="node3" presStyleIdx="0" presStyleCnt="11" custLinFactNeighborX="528" custLinFactNeighborY="-32330">
        <dgm:presLayoutVars>
          <dgm:chPref val="3"/>
        </dgm:presLayoutVars>
      </dgm:prSet>
      <dgm:spPr/>
    </dgm:pt>
    <dgm:pt modelId="{B2F3793C-E916-43C3-BD91-E58946938959}" type="pres">
      <dgm:prSet presAssocID="{83D4A07C-8F8A-4923-AF90-42D234F37384}" presName="rootConnector" presStyleLbl="node3" presStyleIdx="0" presStyleCnt="11"/>
      <dgm:spPr/>
    </dgm:pt>
    <dgm:pt modelId="{5619D3B3-5937-42CA-A5B4-3E240C4D68C2}" type="pres">
      <dgm:prSet presAssocID="{83D4A07C-8F8A-4923-AF90-42D234F37384}" presName="hierChild4" presStyleCnt="0"/>
      <dgm:spPr/>
    </dgm:pt>
    <dgm:pt modelId="{CBFB5378-BFCA-4323-B6FD-0DB83AA2D913}" type="pres">
      <dgm:prSet presAssocID="{83D4A07C-8F8A-4923-AF90-42D234F37384}" presName="hierChild5" presStyleCnt="0"/>
      <dgm:spPr/>
    </dgm:pt>
    <dgm:pt modelId="{36B82DCA-D2F9-4EF2-A5E6-A10E364F324A}" type="pres">
      <dgm:prSet presAssocID="{CE166822-C43B-4653-A8BE-A9B7A49B5BA5}" presName="Name37" presStyleLbl="parChTrans1D3" presStyleIdx="1" presStyleCnt="11"/>
      <dgm:spPr/>
    </dgm:pt>
    <dgm:pt modelId="{296A1118-475A-4711-BA45-5AB76109B54C}" type="pres">
      <dgm:prSet presAssocID="{6702D560-4FC7-4F6C-A4F4-929A496EE490}" presName="hierRoot2" presStyleCnt="0">
        <dgm:presLayoutVars>
          <dgm:hierBranch val="init"/>
        </dgm:presLayoutVars>
      </dgm:prSet>
      <dgm:spPr/>
    </dgm:pt>
    <dgm:pt modelId="{BE9070D8-A3DC-4EF9-8854-A8D41B765666}" type="pres">
      <dgm:prSet presAssocID="{6702D560-4FC7-4F6C-A4F4-929A496EE490}" presName="rootComposite" presStyleCnt="0"/>
      <dgm:spPr/>
    </dgm:pt>
    <dgm:pt modelId="{659F9AE5-903E-4C61-8915-E6F255B1DA99}" type="pres">
      <dgm:prSet presAssocID="{6702D560-4FC7-4F6C-A4F4-929A496EE490}" presName="rootText" presStyleLbl="node3" presStyleIdx="1" presStyleCnt="11" custLinFactNeighborX="1120" custLinFactNeighborY="-69422">
        <dgm:presLayoutVars>
          <dgm:chPref val="3"/>
        </dgm:presLayoutVars>
      </dgm:prSet>
      <dgm:spPr/>
    </dgm:pt>
    <dgm:pt modelId="{D910B194-1AC6-497F-9F8A-8EDB86E16C79}" type="pres">
      <dgm:prSet presAssocID="{6702D560-4FC7-4F6C-A4F4-929A496EE490}" presName="rootConnector" presStyleLbl="node3" presStyleIdx="1" presStyleCnt="11"/>
      <dgm:spPr/>
    </dgm:pt>
    <dgm:pt modelId="{75642F87-7272-456D-84BA-D5D627A071FA}" type="pres">
      <dgm:prSet presAssocID="{6702D560-4FC7-4F6C-A4F4-929A496EE490}" presName="hierChild4" presStyleCnt="0"/>
      <dgm:spPr/>
    </dgm:pt>
    <dgm:pt modelId="{33CB0233-273A-4004-B073-51EBD8B7F56E}" type="pres">
      <dgm:prSet presAssocID="{6702D560-4FC7-4F6C-A4F4-929A496EE490}" presName="hierChild5" presStyleCnt="0"/>
      <dgm:spPr/>
    </dgm:pt>
    <dgm:pt modelId="{3B24CFB0-0C66-4F4A-A88C-732ED06683C5}" type="pres">
      <dgm:prSet presAssocID="{0AEED1F2-EE64-4E68-A4A0-907E1DD4FEE4}" presName="Name37" presStyleLbl="parChTrans1D3" presStyleIdx="2" presStyleCnt="11"/>
      <dgm:spPr/>
    </dgm:pt>
    <dgm:pt modelId="{6305252F-C7EF-4159-BD30-1CC440F95D24}" type="pres">
      <dgm:prSet presAssocID="{F15E9EC0-AF1A-4309-86A0-33C40F571515}" presName="hierRoot2" presStyleCnt="0">
        <dgm:presLayoutVars>
          <dgm:hierBranch val="init"/>
        </dgm:presLayoutVars>
      </dgm:prSet>
      <dgm:spPr/>
    </dgm:pt>
    <dgm:pt modelId="{103745EB-67AA-4D00-A916-62A94705B975}" type="pres">
      <dgm:prSet presAssocID="{F15E9EC0-AF1A-4309-86A0-33C40F571515}" presName="rootComposite" presStyleCnt="0"/>
      <dgm:spPr/>
    </dgm:pt>
    <dgm:pt modelId="{BF2BC69B-2921-4B2D-8DB8-24E00ED1AC47}" type="pres">
      <dgm:prSet presAssocID="{F15E9EC0-AF1A-4309-86A0-33C40F571515}" presName="rootText" presStyleLbl="node3" presStyleIdx="2" presStyleCnt="11" custLinFactY="-4918" custLinFactNeighborX="2239" custLinFactNeighborY="-100000">
        <dgm:presLayoutVars>
          <dgm:chPref val="3"/>
        </dgm:presLayoutVars>
      </dgm:prSet>
      <dgm:spPr/>
    </dgm:pt>
    <dgm:pt modelId="{2F07FC7A-5453-46FD-A51F-7FE6694C4422}" type="pres">
      <dgm:prSet presAssocID="{F15E9EC0-AF1A-4309-86A0-33C40F571515}" presName="rootConnector" presStyleLbl="node3" presStyleIdx="2" presStyleCnt="11"/>
      <dgm:spPr/>
    </dgm:pt>
    <dgm:pt modelId="{7059302E-59DA-4B65-8E73-B8D1241300CA}" type="pres">
      <dgm:prSet presAssocID="{F15E9EC0-AF1A-4309-86A0-33C40F571515}" presName="hierChild4" presStyleCnt="0"/>
      <dgm:spPr/>
    </dgm:pt>
    <dgm:pt modelId="{7FEAB646-F245-4FCF-8B95-ED1BD95033F0}" type="pres">
      <dgm:prSet presAssocID="{F15E9EC0-AF1A-4309-86A0-33C40F571515}" presName="hierChild5" presStyleCnt="0"/>
      <dgm:spPr/>
    </dgm:pt>
    <dgm:pt modelId="{96694723-8E21-49D2-BD0D-4E016492A1A5}" type="pres">
      <dgm:prSet presAssocID="{8A62CFA9-78ED-43D1-8AFB-EA03C8CF95F1}" presName="hierChild5" presStyleCnt="0"/>
      <dgm:spPr/>
    </dgm:pt>
    <dgm:pt modelId="{DEE749F7-6C67-4389-8EE9-1FFC99DF9D71}" type="pres">
      <dgm:prSet presAssocID="{6B934049-ACB8-4AB6-9912-36A5B2C71677}" presName="Name37" presStyleLbl="parChTrans1D2" presStyleIdx="2" presStyleCnt="6"/>
      <dgm:spPr/>
    </dgm:pt>
    <dgm:pt modelId="{9061068B-5E61-4001-A949-DE42C8650396}" type="pres">
      <dgm:prSet presAssocID="{1D311705-1D6E-49B3-ABB0-90CDAFCE8E16}" presName="hierRoot2" presStyleCnt="0">
        <dgm:presLayoutVars>
          <dgm:hierBranch val="init"/>
        </dgm:presLayoutVars>
      </dgm:prSet>
      <dgm:spPr/>
    </dgm:pt>
    <dgm:pt modelId="{C3A732CF-1625-4671-BBC6-C63FFFB35A1A}" type="pres">
      <dgm:prSet presAssocID="{1D311705-1D6E-49B3-ABB0-90CDAFCE8E16}" presName="rootComposite" presStyleCnt="0"/>
      <dgm:spPr/>
    </dgm:pt>
    <dgm:pt modelId="{FB8F8172-B536-4344-ADC9-49842D871032}" type="pres">
      <dgm:prSet presAssocID="{1D311705-1D6E-49B3-ABB0-90CDAFCE8E16}" presName="rootText" presStyleLbl="node2" presStyleIdx="2" presStyleCnt="6">
        <dgm:presLayoutVars>
          <dgm:chPref val="3"/>
        </dgm:presLayoutVars>
      </dgm:prSet>
      <dgm:spPr/>
    </dgm:pt>
    <dgm:pt modelId="{347ACDA1-B658-4028-9F24-FE4D7DD4BF81}" type="pres">
      <dgm:prSet presAssocID="{1D311705-1D6E-49B3-ABB0-90CDAFCE8E16}" presName="rootConnector" presStyleLbl="node2" presStyleIdx="2" presStyleCnt="6"/>
      <dgm:spPr/>
    </dgm:pt>
    <dgm:pt modelId="{4ECDE8A0-7443-4442-8B3A-E50FCD5245D9}" type="pres">
      <dgm:prSet presAssocID="{1D311705-1D6E-49B3-ABB0-90CDAFCE8E16}" presName="hierChild4" presStyleCnt="0"/>
      <dgm:spPr/>
    </dgm:pt>
    <dgm:pt modelId="{E8A399D1-6DFE-4BC4-AAB2-0BEBC637E1D9}" type="pres">
      <dgm:prSet presAssocID="{CF666BA5-00EB-4242-A1F6-08477BF1BBDF}" presName="Name37" presStyleLbl="parChTrans1D3" presStyleIdx="3" presStyleCnt="11"/>
      <dgm:spPr/>
    </dgm:pt>
    <dgm:pt modelId="{AA97F3DC-8C55-4361-84F6-99B66DF10316}" type="pres">
      <dgm:prSet presAssocID="{56EF7223-68D8-4EE1-8557-1256D90EC870}" presName="hierRoot2" presStyleCnt="0">
        <dgm:presLayoutVars>
          <dgm:hierBranch val="init"/>
        </dgm:presLayoutVars>
      </dgm:prSet>
      <dgm:spPr/>
    </dgm:pt>
    <dgm:pt modelId="{53C2712B-2FEF-4D88-9DBE-A8158702E646}" type="pres">
      <dgm:prSet presAssocID="{56EF7223-68D8-4EE1-8557-1256D90EC870}" presName="rootComposite" presStyleCnt="0"/>
      <dgm:spPr/>
    </dgm:pt>
    <dgm:pt modelId="{71BF0061-02A1-46A0-9D29-A7BCD751D785}" type="pres">
      <dgm:prSet presAssocID="{56EF7223-68D8-4EE1-8557-1256D90EC870}" presName="rootText" presStyleLbl="node3" presStyleIdx="3" presStyleCnt="11">
        <dgm:presLayoutVars>
          <dgm:chPref val="3"/>
        </dgm:presLayoutVars>
      </dgm:prSet>
      <dgm:spPr/>
    </dgm:pt>
    <dgm:pt modelId="{61D6DE58-836E-4F16-81D4-02E2773381E8}" type="pres">
      <dgm:prSet presAssocID="{56EF7223-68D8-4EE1-8557-1256D90EC870}" presName="rootConnector" presStyleLbl="node3" presStyleIdx="3" presStyleCnt="11"/>
      <dgm:spPr/>
    </dgm:pt>
    <dgm:pt modelId="{D8B27033-2E79-41C6-8880-78674E5D28E9}" type="pres">
      <dgm:prSet presAssocID="{56EF7223-68D8-4EE1-8557-1256D90EC870}" presName="hierChild4" presStyleCnt="0"/>
      <dgm:spPr/>
    </dgm:pt>
    <dgm:pt modelId="{49263D04-568D-484B-A06F-BA2B5D6AFB17}" type="pres">
      <dgm:prSet presAssocID="{56EF7223-68D8-4EE1-8557-1256D90EC870}" presName="hierChild5" presStyleCnt="0"/>
      <dgm:spPr/>
    </dgm:pt>
    <dgm:pt modelId="{948604C6-FA97-4E7A-86A0-9C3CBBA3AB17}" type="pres">
      <dgm:prSet presAssocID="{C49205B6-F877-4430-8B3B-11B5F11AE306}" presName="Name37" presStyleLbl="parChTrans1D3" presStyleIdx="4" presStyleCnt="11"/>
      <dgm:spPr/>
    </dgm:pt>
    <dgm:pt modelId="{D698EC15-6D85-4C72-8E10-7016905214C6}" type="pres">
      <dgm:prSet presAssocID="{17EFC2F3-3F79-41E7-94A1-E4A7A3233979}" presName="hierRoot2" presStyleCnt="0">
        <dgm:presLayoutVars>
          <dgm:hierBranch val="init"/>
        </dgm:presLayoutVars>
      </dgm:prSet>
      <dgm:spPr/>
    </dgm:pt>
    <dgm:pt modelId="{063AFC11-AAE8-4FBF-A312-3FE97FD66465}" type="pres">
      <dgm:prSet presAssocID="{17EFC2F3-3F79-41E7-94A1-E4A7A3233979}" presName="rootComposite" presStyleCnt="0"/>
      <dgm:spPr/>
    </dgm:pt>
    <dgm:pt modelId="{05D0286C-B855-4DDF-BC8C-DBC39D93D2CC}" type="pres">
      <dgm:prSet presAssocID="{17EFC2F3-3F79-41E7-94A1-E4A7A3233979}" presName="rootText" presStyleLbl="node3" presStyleIdx="4" presStyleCnt="11">
        <dgm:presLayoutVars>
          <dgm:chPref val="3"/>
        </dgm:presLayoutVars>
      </dgm:prSet>
      <dgm:spPr/>
    </dgm:pt>
    <dgm:pt modelId="{D5957229-AA2E-4789-B6EF-593EC2DDFDE4}" type="pres">
      <dgm:prSet presAssocID="{17EFC2F3-3F79-41E7-94A1-E4A7A3233979}" presName="rootConnector" presStyleLbl="node3" presStyleIdx="4" presStyleCnt="11"/>
      <dgm:spPr/>
    </dgm:pt>
    <dgm:pt modelId="{DE909D88-935A-4FF3-B4F7-4B12AF21A0E9}" type="pres">
      <dgm:prSet presAssocID="{17EFC2F3-3F79-41E7-94A1-E4A7A3233979}" presName="hierChild4" presStyleCnt="0"/>
      <dgm:spPr/>
    </dgm:pt>
    <dgm:pt modelId="{D8A3BA5B-4C4F-486D-965C-F9754C17FED1}" type="pres">
      <dgm:prSet presAssocID="{735A2D7C-0329-4B09-835B-88F459240834}" presName="Name37" presStyleLbl="parChTrans1D4" presStyleIdx="0" presStyleCnt="3"/>
      <dgm:spPr/>
    </dgm:pt>
    <dgm:pt modelId="{C95C5985-FE74-4C91-8080-170D775DE1EB}" type="pres">
      <dgm:prSet presAssocID="{64D01DC6-AD23-41C1-A89F-5CB28D91A6CB}" presName="hierRoot2" presStyleCnt="0">
        <dgm:presLayoutVars>
          <dgm:hierBranch val="init"/>
        </dgm:presLayoutVars>
      </dgm:prSet>
      <dgm:spPr/>
    </dgm:pt>
    <dgm:pt modelId="{68054085-F9F8-4CA8-9800-9A3016D6A2D2}" type="pres">
      <dgm:prSet presAssocID="{64D01DC6-AD23-41C1-A89F-5CB28D91A6CB}" presName="rootComposite" presStyleCnt="0"/>
      <dgm:spPr/>
    </dgm:pt>
    <dgm:pt modelId="{934E546C-1588-4F8F-AC83-591D7A3337C0}" type="pres">
      <dgm:prSet presAssocID="{64D01DC6-AD23-41C1-A89F-5CB28D91A6CB}" presName="rootText" presStyleLbl="node4" presStyleIdx="0" presStyleCnt="3" custLinFactNeighborX="528" custLinFactNeighborY="-32330">
        <dgm:presLayoutVars>
          <dgm:chPref val="3"/>
        </dgm:presLayoutVars>
      </dgm:prSet>
      <dgm:spPr/>
    </dgm:pt>
    <dgm:pt modelId="{617B39D7-F81E-4ABC-AC3E-731A3F5E48F2}" type="pres">
      <dgm:prSet presAssocID="{64D01DC6-AD23-41C1-A89F-5CB28D91A6CB}" presName="rootConnector" presStyleLbl="node4" presStyleIdx="0" presStyleCnt="3"/>
      <dgm:spPr/>
    </dgm:pt>
    <dgm:pt modelId="{4E9038C7-A7C2-4B36-A92F-FE01C58499E2}" type="pres">
      <dgm:prSet presAssocID="{64D01DC6-AD23-41C1-A89F-5CB28D91A6CB}" presName="hierChild4" presStyleCnt="0"/>
      <dgm:spPr/>
    </dgm:pt>
    <dgm:pt modelId="{43C8CA6E-B59A-4129-AEF3-D7FF0168EC44}" type="pres">
      <dgm:prSet presAssocID="{64D01DC6-AD23-41C1-A89F-5CB28D91A6CB}" presName="hierChild5" presStyleCnt="0"/>
      <dgm:spPr/>
    </dgm:pt>
    <dgm:pt modelId="{5886D27B-EB69-4C4A-9CA8-6AA49D75B689}" type="pres">
      <dgm:prSet presAssocID="{45041989-D176-4BAD-AB27-27B7230B98B1}" presName="Name37" presStyleLbl="parChTrans1D4" presStyleIdx="1" presStyleCnt="3"/>
      <dgm:spPr/>
    </dgm:pt>
    <dgm:pt modelId="{2DCA1749-A403-4B59-9839-D4F091E67353}" type="pres">
      <dgm:prSet presAssocID="{CC7B07EF-F9D6-4344-B2F3-B49F54254BC6}" presName="hierRoot2" presStyleCnt="0">
        <dgm:presLayoutVars>
          <dgm:hierBranch val="init"/>
        </dgm:presLayoutVars>
      </dgm:prSet>
      <dgm:spPr/>
    </dgm:pt>
    <dgm:pt modelId="{0B396B5D-09C5-42AC-B992-CD1ECD111EBA}" type="pres">
      <dgm:prSet presAssocID="{CC7B07EF-F9D6-4344-B2F3-B49F54254BC6}" presName="rootComposite" presStyleCnt="0"/>
      <dgm:spPr/>
    </dgm:pt>
    <dgm:pt modelId="{DFAC134C-9345-4B92-811B-78A8C090C40C}" type="pres">
      <dgm:prSet presAssocID="{CC7B07EF-F9D6-4344-B2F3-B49F54254BC6}" presName="rootText" presStyleLbl="node4" presStyleIdx="1" presStyleCnt="3" custLinFactNeighborX="1120" custLinFactNeighborY="-69422">
        <dgm:presLayoutVars>
          <dgm:chPref val="3"/>
        </dgm:presLayoutVars>
      </dgm:prSet>
      <dgm:spPr/>
    </dgm:pt>
    <dgm:pt modelId="{44D99AFA-9D6E-4083-9541-DD4F24C19C55}" type="pres">
      <dgm:prSet presAssocID="{CC7B07EF-F9D6-4344-B2F3-B49F54254BC6}" presName="rootConnector" presStyleLbl="node4" presStyleIdx="1" presStyleCnt="3"/>
      <dgm:spPr/>
    </dgm:pt>
    <dgm:pt modelId="{8BDD9960-F1EA-44BA-A843-352B1FF077E6}" type="pres">
      <dgm:prSet presAssocID="{CC7B07EF-F9D6-4344-B2F3-B49F54254BC6}" presName="hierChild4" presStyleCnt="0"/>
      <dgm:spPr/>
    </dgm:pt>
    <dgm:pt modelId="{1838B4D4-D99C-4F69-AA17-365A183864C3}" type="pres">
      <dgm:prSet presAssocID="{CC7B07EF-F9D6-4344-B2F3-B49F54254BC6}" presName="hierChild5" presStyleCnt="0"/>
      <dgm:spPr/>
    </dgm:pt>
    <dgm:pt modelId="{F52A28B4-435D-4D0D-B980-03E2127098DD}" type="pres">
      <dgm:prSet presAssocID="{C0969E57-6E13-4D77-B717-150183E8B1FD}" presName="Name37" presStyleLbl="parChTrans1D4" presStyleIdx="2" presStyleCnt="3"/>
      <dgm:spPr/>
    </dgm:pt>
    <dgm:pt modelId="{5EBD9D03-BA4A-4BB8-8B68-B0F7C470C173}" type="pres">
      <dgm:prSet presAssocID="{DEBE46D1-5E9C-4739-81A8-0CBF4A79CDC5}" presName="hierRoot2" presStyleCnt="0">
        <dgm:presLayoutVars>
          <dgm:hierBranch val="init"/>
        </dgm:presLayoutVars>
      </dgm:prSet>
      <dgm:spPr/>
    </dgm:pt>
    <dgm:pt modelId="{6F640BE5-6917-43BF-A90E-AB845E1983F9}" type="pres">
      <dgm:prSet presAssocID="{DEBE46D1-5E9C-4739-81A8-0CBF4A79CDC5}" presName="rootComposite" presStyleCnt="0"/>
      <dgm:spPr/>
    </dgm:pt>
    <dgm:pt modelId="{F88BA74C-0DBC-4D03-8A85-F38B88260784}" type="pres">
      <dgm:prSet presAssocID="{DEBE46D1-5E9C-4739-81A8-0CBF4A79CDC5}" presName="rootText" presStyleLbl="node4" presStyleIdx="2" presStyleCnt="3" custLinFactY="-4918" custLinFactNeighborX="2239" custLinFactNeighborY="-100000">
        <dgm:presLayoutVars>
          <dgm:chPref val="3"/>
        </dgm:presLayoutVars>
      </dgm:prSet>
      <dgm:spPr/>
    </dgm:pt>
    <dgm:pt modelId="{39DA989D-A0B5-4C42-B560-02A9F21BE8DF}" type="pres">
      <dgm:prSet presAssocID="{DEBE46D1-5E9C-4739-81A8-0CBF4A79CDC5}" presName="rootConnector" presStyleLbl="node4" presStyleIdx="2" presStyleCnt="3"/>
      <dgm:spPr/>
    </dgm:pt>
    <dgm:pt modelId="{397B49C5-53AE-49DA-BC7D-4671947D38B0}" type="pres">
      <dgm:prSet presAssocID="{DEBE46D1-5E9C-4739-81A8-0CBF4A79CDC5}" presName="hierChild4" presStyleCnt="0"/>
      <dgm:spPr/>
    </dgm:pt>
    <dgm:pt modelId="{1D94ECA9-3D98-401D-82E8-36FF38153993}" type="pres">
      <dgm:prSet presAssocID="{DEBE46D1-5E9C-4739-81A8-0CBF4A79CDC5}" presName="hierChild5" presStyleCnt="0"/>
      <dgm:spPr/>
    </dgm:pt>
    <dgm:pt modelId="{1D274274-5C00-4CFF-8163-92E6948F5918}" type="pres">
      <dgm:prSet presAssocID="{17EFC2F3-3F79-41E7-94A1-E4A7A3233979}" presName="hierChild5" presStyleCnt="0"/>
      <dgm:spPr/>
    </dgm:pt>
    <dgm:pt modelId="{C9A9C6A8-3A55-4287-92C8-AB64999A6334}" type="pres">
      <dgm:prSet presAssocID="{1D311705-1D6E-49B3-ABB0-90CDAFCE8E16}" presName="hierChild5" presStyleCnt="0"/>
      <dgm:spPr/>
    </dgm:pt>
    <dgm:pt modelId="{930AAC2C-4F87-44CB-9215-8905242B2FF8}" type="pres">
      <dgm:prSet presAssocID="{FD44772D-C7CD-4279-8668-AF6E24BB5BC7}" presName="Name37" presStyleLbl="parChTrans1D2" presStyleIdx="3" presStyleCnt="6"/>
      <dgm:spPr/>
    </dgm:pt>
    <dgm:pt modelId="{6858195D-2169-43E3-B713-17F6C06607EA}" type="pres">
      <dgm:prSet presAssocID="{DB9F03EB-2D3F-468F-877A-E6C88876B145}" presName="hierRoot2" presStyleCnt="0">
        <dgm:presLayoutVars>
          <dgm:hierBranch val="init"/>
        </dgm:presLayoutVars>
      </dgm:prSet>
      <dgm:spPr/>
    </dgm:pt>
    <dgm:pt modelId="{93DA9155-BD89-45A3-B823-22F64AE34849}" type="pres">
      <dgm:prSet presAssocID="{DB9F03EB-2D3F-468F-877A-E6C88876B145}" presName="rootComposite" presStyleCnt="0"/>
      <dgm:spPr/>
    </dgm:pt>
    <dgm:pt modelId="{9E9594D7-D905-4067-8050-4899B4EC2BF8}" type="pres">
      <dgm:prSet presAssocID="{DB9F03EB-2D3F-468F-877A-E6C88876B145}" presName="rootText" presStyleLbl="node2" presStyleIdx="3" presStyleCnt="6">
        <dgm:presLayoutVars>
          <dgm:chPref val="3"/>
        </dgm:presLayoutVars>
      </dgm:prSet>
      <dgm:spPr/>
    </dgm:pt>
    <dgm:pt modelId="{1349FBA7-8929-457E-90D6-DCF5F7E0BB6A}" type="pres">
      <dgm:prSet presAssocID="{DB9F03EB-2D3F-468F-877A-E6C88876B145}" presName="rootConnector" presStyleLbl="node2" presStyleIdx="3" presStyleCnt="6"/>
      <dgm:spPr/>
    </dgm:pt>
    <dgm:pt modelId="{9F5589C2-6751-40D3-9555-82DD52116ED8}" type="pres">
      <dgm:prSet presAssocID="{DB9F03EB-2D3F-468F-877A-E6C88876B145}" presName="hierChild4" presStyleCnt="0"/>
      <dgm:spPr/>
    </dgm:pt>
    <dgm:pt modelId="{2AA35063-7B32-411D-A988-439CD6ADB832}" type="pres">
      <dgm:prSet presAssocID="{6256B403-B811-424F-8F5A-BF2A5D0150D4}" presName="Name37" presStyleLbl="parChTrans1D3" presStyleIdx="5" presStyleCnt="11"/>
      <dgm:spPr/>
    </dgm:pt>
    <dgm:pt modelId="{9496A395-BFF4-4425-83CC-2EA6329570F8}" type="pres">
      <dgm:prSet presAssocID="{2AAC5B62-9893-4886-853E-26B9BA454A3B}" presName="hierRoot2" presStyleCnt="0">
        <dgm:presLayoutVars>
          <dgm:hierBranch val="init"/>
        </dgm:presLayoutVars>
      </dgm:prSet>
      <dgm:spPr/>
    </dgm:pt>
    <dgm:pt modelId="{2066C89F-084F-4D2B-8FEF-84F8A50A0914}" type="pres">
      <dgm:prSet presAssocID="{2AAC5B62-9893-4886-853E-26B9BA454A3B}" presName="rootComposite" presStyleCnt="0"/>
      <dgm:spPr/>
    </dgm:pt>
    <dgm:pt modelId="{090B69C1-DD65-47F2-8C9D-74DCE760F18F}" type="pres">
      <dgm:prSet presAssocID="{2AAC5B62-9893-4886-853E-26B9BA454A3B}" presName="rootText" presStyleLbl="node3" presStyleIdx="5" presStyleCnt="11" custLinFactNeighborX="528" custLinFactNeighborY="-32330">
        <dgm:presLayoutVars>
          <dgm:chPref val="3"/>
        </dgm:presLayoutVars>
      </dgm:prSet>
      <dgm:spPr/>
    </dgm:pt>
    <dgm:pt modelId="{AB813169-5431-4A73-8DD3-F687BA70C3EB}" type="pres">
      <dgm:prSet presAssocID="{2AAC5B62-9893-4886-853E-26B9BA454A3B}" presName="rootConnector" presStyleLbl="node3" presStyleIdx="5" presStyleCnt="11"/>
      <dgm:spPr/>
    </dgm:pt>
    <dgm:pt modelId="{4A8CFDCF-F05D-48CF-A1C2-E4EC76B40401}" type="pres">
      <dgm:prSet presAssocID="{2AAC5B62-9893-4886-853E-26B9BA454A3B}" presName="hierChild4" presStyleCnt="0"/>
      <dgm:spPr/>
    </dgm:pt>
    <dgm:pt modelId="{8FD098CD-0C85-493B-B4F1-3C8B3B93CB14}" type="pres">
      <dgm:prSet presAssocID="{2AAC5B62-9893-4886-853E-26B9BA454A3B}" presName="hierChild5" presStyleCnt="0"/>
      <dgm:spPr/>
    </dgm:pt>
    <dgm:pt modelId="{93FC7686-754D-4533-BA57-56CB8A7F1EFE}" type="pres">
      <dgm:prSet presAssocID="{E2616D40-E1A9-46EB-97CD-5217453C8074}" presName="Name37" presStyleLbl="parChTrans1D3" presStyleIdx="6" presStyleCnt="11"/>
      <dgm:spPr/>
    </dgm:pt>
    <dgm:pt modelId="{F30D2BD2-48E7-49C4-A11F-049A664C5FA5}" type="pres">
      <dgm:prSet presAssocID="{A132A4B8-A9B8-4B7C-921A-8FE9FE88EFEB}" presName="hierRoot2" presStyleCnt="0">
        <dgm:presLayoutVars>
          <dgm:hierBranch val="init"/>
        </dgm:presLayoutVars>
      </dgm:prSet>
      <dgm:spPr/>
    </dgm:pt>
    <dgm:pt modelId="{120C44C4-551B-4AC1-BA35-375195BC2437}" type="pres">
      <dgm:prSet presAssocID="{A132A4B8-A9B8-4B7C-921A-8FE9FE88EFEB}" presName="rootComposite" presStyleCnt="0"/>
      <dgm:spPr/>
    </dgm:pt>
    <dgm:pt modelId="{1395E5B5-97B2-4B23-90EB-4F445D807C76}" type="pres">
      <dgm:prSet presAssocID="{A132A4B8-A9B8-4B7C-921A-8FE9FE88EFEB}" presName="rootText" presStyleLbl="node3" presStyleIdx="6" presStyleCnt="11" custLinFactNeighborX="1120" custLinFactNeighborY="-69422">
        <dgm:presLayoutVars>
          <dgm:chPref val="3"/>
        </dgm:presLayoutVars>
      </dgm:prSet>
      <dgm:spPr/>
    </dgm:pt>
    <dgm:pt modelId="{A0FDA03B-668B-4EE9-8346-F07749082E3B}" type="pres">
      <dgm:prSet presAssocID="{A132A4B8-A9B8-4B7C-921A-8FE9FE88EFEB}" presName="rootConnector" presStyleLbl="node3" presStyleIdx="6" presStyleCnt="11"/>
      <dgm:spPr/>
    </dgm:pt>
    <dgm:pt modelId="{2DEBB7EF-5B56-4AEA-AC81-9150F294C13F}" type="pres">
      <dgm:prSet presAssocID="{A132A4B8-A9B8-4B7C-921A-8FE9FE88EFEB}" presName="hierChild4" presStyleCnt="0"/>
      <dgm:spPr/>
    </dgm:pt>
    <dgm:pt modelId="{1936EF58-4A9B-4BCC-8999-702345F6A1EE}" type="pres">
      <dgm:prSet presAssocID="{A132A4B8-A9B8-4B7C-921A-8FE9FE88EFEB}" presName="hierChild5" presStyleCnt="0"/>
      <dgm:spPr/>
    </dgm:pt>
    <dgm:pt modelId="{0C3761DC-E783-4F7C-A179-D76A846F0DCC}" type="pres">
      <dgm:prSet presAssocID="{721517B0-E956-4323-A0B7-DCF3FF0B7924}" presName="Name37" presStyleLbl="parChTrans1D3" presStyleIdx="7" presStyleCnt="11"/>
      <dgm:spPr/>
    </dgm:pt>
    <dgm:pt modelId="{BCBCA07F-E03D-4937-A287-1343177E0086}" type="pres">
      <dgm:prSet presAssocID="{D87EF4AC-BD31-4A07-B15A-740F5934D135}" presName="hierRoot2" presStyleCnt="0">
        <dgm:presLayoutVars>
          <dgm:hierBranch val="init"/>
        </dgm:presLayoutVars>
      </dgm:prSet>
      <dgm:spPr/>
    </dgm:pt>
    <dgm:pt modelId="{C1D842FD-4588-467E-89B1-83210C287F82}" type="pres">
      <dgm:prSet presAssocID="{D87EF4AC-BD31-4A07-B15A-740F5934D135}" presName="rootComposite" presStyleCnt="0"/>
      <dgm:spPr/>
    </dgm:pt>
    <dgm:pt modelId="{C8D0967A-ECB2-462B-BC1E-E680744D94BE}" type="pres">
      <dgm:prSet presAssocID="{D87EF4AC-BD31-4A07-B15A-740F5934D135}" presName="rootText" presStyleLbl="node3" presStyleIdx="7" presStyleCnt="11" custLinFactY="-4918" custLinFactNeighborX="2239" custLinFactNeighborY="-100000">
        <dgm:presLayoutVars>
          <dgm:chPref val="3"/>
        </dgm:presLayoutVars>
      </dgm:prSet>
      <dgm:spPr/>
    </dgm:pt>
    <dgm:pt modelId="{BC62A0C9-7F99-45AB-9E9E-4AE7575EB1FF}" type="pres">
      <dgm:prSet presAssocID="{D87EF4AC-BD31-4A07-B15A-740F5934D135}" presName="rootConnector" presStyleLbl="node3" presStyleIdx="7" presStyleCnt="11"/>
      <dgm:spPr/>
    </dgm:pt>
    <dgm:pt modelId="{3A52F064-472F-4C9F-B0D2-6B636527CB93}" type="pres">
      <dgm:prSet presAssocID="{D87EF4AC-BD31-4A07-B15A-740F5934D135}" presName="hierChild4" presStyleCnt="0"/>
      <dgm:spPr/>
    </dgm:pt>
    <dgm:pt modelId="{0A336EC3-7E7B-42B6-A9E8-4FBB98827F7F}" type="pres">
      <dgm:prSet presAssocID="{D87EF4AC-BD31-4A07-B15A-740F5934D135}" presName="hierChild5" presStyleCnt="0"/>
      <dgm:spPr/>
    </dgm:pt>
    <dgm:pt modelId="{AF8ED64C-72C2-4C64-B18F-5C6087B4CB98}" type="pres">
      <dgm:prSet presAssocID="{DB9F03EB-2D3F-468F-877A-E6C88876B145}" presName="hierChild5" presStyleCnt="0"/>
      <dgm:spPr/>
    </dgm:pt>
    <dgm:pt modelId="{49A1DBA0-17B2-4360-9D13-A2B24A282C22}" type="pres">
      <dgm:prSet presAssocID="{04D56773-74A9-4B53-B822-E6D2B7B0ADDB}" presName="Name37" presStyleLbl="parChTrans1D2" presStyleIdx="4" presStyleCnt="6"/>
      <dgm:spPr/>
    </dgm:pt>
    <dgm:pt modelId="{C246D902-2987-49DD-833E-2A851FD8AF28}" type="pres">
      <dgm:prSet presAssocID="{6F6D9325-2311-4208-9D2C-D340CE0F4803}" presName="hierRoot2" presStyleCnt="0">
        <dgm:presLayoutVars>
          <dgm:hierBranch val="init"/>
        </dgm:presLayoutVars>
      </dgm:prSet>
      <dgm:spPr/>
    </dgm:pt>
    <dgm:pt modelId="{AB4D7706-94D1-42B7-BDED-8CC79BA99FC1}" type="pres">
      <dgm:prSet presAssocID="{6F6D9325-2311-4208-9D2C-D340CE0F4803}" presName="rootComposite" presStyleCnt="0"/>
      <dgm:spPr/>
    </dgm:pt>
    <dgm:pt modelId="{858910D4-5F83-40B2-803D-E4007957FE2A}" type="pres">
      <dgm:prSet presAssocID="{6F6D9325-2311-4208-9D2C-D340CE0F4803}" presName="rootText" presStyleLbl="node2" presStyleIdx="4" presStyleCnt="6">
        <dgm:presLayoutVars>
          <dgm:chPref val="3"/>
        </dgm:presLayoutVars>
      </dgm:prSet>
      <dgm:spPr/>
    </dgm:pt>
    <dgm:pt modelId="{75CE04A8-F441-4D25-8A23-1214AA8C1BCC}" type="pres">
      <dgm:prSet presAssocID="{6F6D9325-2311-4208-9D2C-D340CE0F4803}" presName="rootConnector" presStyleLbl="node2" presStyleIdx="4" presStyleCnt="6"/>
      <dgm:spPr/>
    </dgm:pt>
    <dgm:pt modelId="{ABFC56CE-A006-4C04-91AB-7C734CDCCD92}" type="pres">
      <dgm:prSet presAssocID="{6F6D9325-2311-4208-9D2C-D340CE0F4803}" presName="hierChild4" presStyleCnt="0"/>
      <dgm:spPr/>
    </dgm:pt>
    <dgm:pt modelId="{A9734207-59F7-4CE6-A343-0A044FCFBD16}" type="pres">
      <dgm:prSet presAssocID="{6F6D9325-2311-4208-9D2C-D340CE0F4803}" presName="hierChild5" presStyleCnt="0"/>
      <dgm:spPr/>
    </dgm:pt>
    <dgm:pt modelId="{A9B87389-88BD-4EC0-8D4A-9C67641D6F35}" type="pres">
      <dgm:prSet presAssocID="{25FD1D05-EC30-43D7-A8D9-E1A1BA2E8463}" presName="Name37" presStyleLbl="parChTrans1D2" presStyleIdx="5" presStyleCnt="6"/>
      <dgm:spPr/>
    </dgm:pt>
    <dgm:pt modelId="{4E90339C-2586-4145-B45B-7B9F18F1AE94}" type="pres">
      <dgm:prSet presAssocID="{07F2EE1D-163E-4A62-B736-DE451D7EFFDE}" presName="hierRoot2" presStyleCnt="0">
        <dgm:presLayoutVars>
          <dgm:hierBranch val="init"/>
        </dgm:presLayoutVars>
      </dgm:prSet>
      <dgm:spPr/>
    </dgm:pt>
    <dgm:pt modelId="{3B10D7D8-B67F-4591-86EA-4C640BAF4E45}" type="pres">
      <dgm:prSet presAssocID="{07F2EE1D-163E-4A62-B736-DE451D7EFFDE}" presName="rootComposite" presStyleCnt="0"/>
      <dgm:spPr/>
    </dgm:pt>
    <dgm:pt modelId="{0F7E6212-C231-4148-A02F-696FA16A07E8}" type="pres">
      <dgm:prSet presAssocID="{07F2EE1D-163E-4A62-B736-DE451D7EFFDE}" presName="rootText" presStyleLbl="node2" presStyleIdx="5" presStyleCnt="6">
        <dgm:presLayoutVars>
          <dgm:chPref val="3"/>
        </dgm:presLayoutVars>
      </dgm:prSet>
      <dgm:spPr/>
    </dgm:pt>
    <dgm:pt modelId="{6DE3673F-40BF-4607-8988-BCB4DC69842F}" type="pres">
      <dgm:prSet presAssocID="{07F2EE1D-163E-4A62-B736-DE451D7EFFDE}" presName="rootConnector" presStyleLbl="node2" presStyleIdx="5" presStyleCnt="6"/>
      <dgm:spPr/>
    </dgm:pt>
    <dgm:pt modelId="{9AA9520F-0356-4305-9B0E-75EC91FD42A8}" type="pres">
      <dgm:prSet presAssocID="{07F2EE1D-163E-4A62-B736-DE451D7EFFDE}" presName="hierChild4" presStyleCnt="0"/>
      <dgm:spPr/>
    </dgm:pt>
    <dgm:pt modelId="{A02DAEED-13D8-48ED-B167-213577590732}" type="pres">
      <dgm:prSet presAssocID="{7F2A6240-6499-43C9-A826-3121CE73A004}" presName="Name37" presStyleLbl="parChTrans1D3" presStyleIdx="8" presStyleCnt="11"/>
      <dgm:spPr/>
    </dgm:pt>
    <dgm:pt modelId="{F46AFDEA-9C48-4306-9F8B-FC93F5D44E6A}" type="pres">
      <dgm:prSet presAssocID="{3C79CF96-35E5-42F5-B415-D85789613CBD}" presName="hierRoot2" presStyleCnt="0">
        <dgm:presLayoutVars>
          <dgm:hierBranch val="init"/>
        </dgm:presLayoutVars>
      </dgm:prSet>
      <dgm:spPr/>
    </dgm:pt>
    <dgm:pt modelId="{67BFA7D3-5777-4F22-B28D-F549E1C7968C}" type="pres">
      <dgm:prSet presAssocID="{3C79CF96-35E5-42F5-B415-D85789613CBD}" presName="rootComposite" presStyleCnt="0"/>
      <dgm:spPr/>
    </dgm:pt>
    <dgm:pt modelId="{CAE63C8A-E9F3-4A92-9822-599CCFBCCA09}" type="pres">
      <dgm:prSet presAssocID="{3C79CF96-35E5-42F5-B415-D85789613CBD}" presName="rootText" presStyleLbl="node3" presStyleIdx="8" presStyleCnt="11" custLinFactNeighborX="528" custLinFactNeighborY="-32330">
        <dgm:presLayoutVars>
          <dgm:chPref val="3"/>
        </dgm:presLayoutVars>
      </dgm:prSet>
      <dgm:spPr/>
    </dgm:pt>
    <dgm:pt modelId="{557C1BCD-CEB4-4DD0-AC33-A45274000D21}" type="pres">
      <dgm:prSet presAssocID="{3C79CF96-35E5-42F5-B415-D85789613CBD}" presName="rootConnector" presStyleLbl="node3" presStyleIdx="8" presStyleCnt="11"/>
      <dgm:spPr/>
    </dgm:pt>
    <dgm:pt modelId="{6D38F1F8-33FF-4F9E-8A7E-8DFEF314CAE8}" type="pres">
      <dgm:prSet presAssocID="{3C79CF96-35E5-42F5-B415-D85789613CBD}" presName="hierChild4" presStyleCnt="0"/>
      <dgm:spPr/>
    </dgm:pt>
    <dgm:pt modelId="{9F0DF466-C3FF-4088-8588-1309B7FF37A9}" type="pres">
      <dgm:prSet presAssocID="{3C79CF96-35E5-42F5-B415-D85789613CBD}" presName="hierChild5" presStyleCnt="0"/>
      <dgm:spPr/>
    </dgm:pt>
    <dgm:pt modelId="{E3942E43-B2B9-4FB3-81E7-E185CF6CEA7B}" type="pres">
      <dgm:prSet presAssocID="{8798E218-B83F-4C55-8EF1-B4348605A884}" presName="Name37" presStyleLbl="parChTrans1D3" presStyleIdx="9" presStyleCnt="11"/>
      <dgm:spPr/>
    </dgm:pt>
    <dgm:pt modelId="{7443AF68-8BA4-4CAE-9288-348D85D003D7}" type="pres">
      <dgm:prSet presAssocID="{BBBA3B82-4CB6-4CF8-AB42-9E328C1B15E1}" presName="hierRoot2" presStyleCnt="0">
        <dgm:presLayoutVars>
          <dgm:hierBranch val="init"/>
        </dgm:presLayoutVars>
      </dgm:prSet>
      <dgm:spPr/>
    </dgm:pt>
    <dgm:pt modelId="{D2E361CB-7F24-451F-AA44-ADA21E1948E2}" type="pres">
      <dgm:prSet presAssocID="{BBBA3B82-4CB6-4CF8-AB42-9E328C1B15E1}" presName="rootComposite" presStyleCnt="0"/>
      <dgm:spPr/>
    </dgm:pt>
    <dgm:pt modelId="{A767B42F-412F-4AF3-B3A9-8BEA4A80179D}" type="pres">
      <dgm:prSet presAssocID="{BBBA3B82-4CB6-4CF8-AB42-9E328C1B15E1}" presName="rootText" presStyleLbl="node3" presStyleIdx="9" presStyleCnt="11" custLinFactNeighborX="1120" custLinFactNeighborY="-69422">
        <dgm:presLayoutVars>
          <dgm:chPref val="3"/>
        </dgm:presLayoutVars>
      </dgm:prSet>
      <dgm:spPr/>
    </dgm:pt>
    <dgm:pt modelId="{E47511B5-FB53-4489-AD42-9C5B73081830}" type="pres">
      <dgm:prSet presAssocID="{BBBA3B82-4CB6-4CF8-AB42-9E328C1B15E1}" presName="rootConnector" presStyleLbl="node3" presStyleIdx="9" presStyleCnt="11"/>
      <dgm:spPr/>
    </dgm:pt>
    <dgm:pt modelId="{41682BCB-F257-4C7F-BEA9-29429990CA7E}" type="pres">
      <dgm:prSet presAssocID="{BBBA3B82-4CB6-4CF8-AB42-9E328C1B15E1}" presName="hierChild4" presStyleCnt="0"/>
      <dgm:spPr/>
    </dgm:pt>
    <dgm:pt modelId="{25BB0DFC-1BD3-401D-B549-E7670D9BD1D2}" type="pres">
      <dgm:prSet presAssocID="{BBBA3B82-4CB6-4CF8-AB42-9E328C1B15E1}" presName="hierChild5" presStyleCnt="0"/>
      <dgm:spPr/>
    </dgm:pt>
    <dgm:pt modelId="{3B7B938C-E5E1-4230-81D9-600AE82BBCDB}" type="pres">
      <dgm:prSet presAssocID="{9533B3A4-AE20-45E0-8154-A4A8A7267C26}" presName="Name37" presStyleLbl="parChTrans1D3" presStyleIdx="10" presStyleCnt="11"/>
      <dgm:spPr/>
    </dgm:pt>
    <dgm:pt modelId="{B986E448-3FB4-4B7B-AE4F-71B7538FDE31}" type="pres">
      <dgm:prSet presAssocID="{5507D001-862F-46BE-B18D-CF8908A0BB2D}" presName="hierRoot2" presStyleCnt="0">
        <dgm:presLayoutVars>
          <dgm:hierBranch val="init"/>
        </dgm:presLayoutVars>
      </dgm:prSet>
      <dgm:spPr/>
    </dgm:pt>
    <dgm:pt modelId="{3710A4E4-5844-4E24-BB6A-8B384C99FA0B}" type="pres">
      <dgm:prSet presAssocID="{5507D001-862F-46BE-B18D-CF8908A0BB2D}" presName="rootComposite" presStyleCnt="0"/>
      <dgm:spPr/>
    </dgm:pt>
    <dgm:pt modelId="{B8060A0E-3FCD-43C1-AB8B-A5A195169603}" type="pres">
      <dgm:prSet presAssocID="{5507D001-862F-46BE-B18D-CF8908A0BB2D}" presName="rootText" presStyleLbl="node3" presStyleIdx="10" presStyleCnt="11" custLinFactY="-4918" custLinFactNeighborX="2239" custLinFactNeighborY="-100000">
        <dgm:presLayoutVars>
          <dgm:chPref val="3"/>
        </dgm:presLayoutVars>
      </dgm:prSet>
      <dgm:spPr/>
    </dgm:pt>
    <dgm:pt modelId="{B03BB35A-C9A5-45D5-AD0F-2ECFD9BC2D81}" type="pres">
      <dgm:prSet presAssocID="{5507D001-862F-46BE-B18D-CF8908A0BB2D}" presName="rootConnector" presStyleLbl="node3" presStyleIdx="10" presStyleCnt="11"/>
      <dgm:spPr/>
    </dgm:pt>
    <dgm:pt modelId="{2B33406E-F41C-4552-AA3A-0AB56043007E}" type="pres">
      <dgm:prSet presAssocID="{5507D001-862F-46BE-B18D-CF8908A0BB2D}" presName="hierChild4" presStyleCnt="0"/>
      <dgm:spPr/>
    </dgm:pt>
    <dgm:pt modelId="{5B73E959-0393-4CA1-AFC2-D5BB3609CA08}" type="pres">
      <dgm:prSet presAssocID="{5507D001-862F-46BE-B18D-CF8908A0BB2D}" presName="hierChild5" presStyleCnt="0"/>
      <dgm:spPr/>
    </dgm:pt>
    <dgm:pt modelId="{4E65B679-F696-4DA0-9387-425FDCAD0593}" type="pres">
      <dgm:prSet presAssocID="{07F2EE1D-163E-4A62-B736-DE451D7EFFDE}" presName="hierChild5" presStyleCnt="0"/>
      <dgm:spPr/>
    </dgm:pt>
    <dgm:pt modelId="{2EA267F8-AC7B-4B2B-9BC7-5A3C5F33D4A2}" type="pres">
      <dgm:prSet presAssocID="{FCC17707-C825-4355-88E7-8759A28EF257}" presName="hierChild3" presStyleCnt="0"/>
      <dgm:spPr/>
    </dgm:pt>
  </dgm:ptLst>
  <dgm:cxnLst>
    <dgm:cxn modelId="{2EFA7402-3AB8-429D-9008-4679884B5986}" type="presOf" srcId="{F1CE4BEC-5A25-4F2F-9AFA-C3431475AC1F}" destId="{D9FF67AA-15DE-4D71-8A61-9B51BDD6D2D5}" srcOrd="0" destOrd="0" presId="urn:microsoft.com/office/officeart/2005/8/layout/orgChart1"/>
    <dgm:cxn modelId="{12652203-4BFE-49D6-AB16-A7FE0D840CC0}" srcId="{FCC17707-C825-4355-88E7-8759A28EF257}" destId="{8A62CFA9-78ED-43D1-8AFB-EA03C8CF95F1}" srcOrd="1" destOrd="0" parTransId="{0DC968D4-8950-48C7-B50A-7041EEB45710}" sibTransId="{987569BE-4244-4702-B385-9698A5E61D82}"/>
    <dgm:cxn modelId="{37426504-226E-4E2C-9FBB-0A1EAC5203C9}" type="presOf" srcId="{FCC17707-C825-4355-88E7-8759A28EF257}" destId="{FCE1B8A9-0432-4AB8-9E9B-784776C2BC59}" srcOrd="0" destOrd="0" presId="urn:microsoft.com/office/officeart/2005/8/layout/orgChart1"/>
    <dgm:cxn modelId="{D2C82C07-31DD-4A46-9C9C-BD1110296106}" type="presOf" srcId="{3107999D-2AC3-4937-9F79-9BF773FCB990}" destId="{21C1EF5B-454C-40CD-B907-846DDBFE061D}" srcOrd="0" destOrd="0" presId="urn:microsoft.com/office/officeart/2005/8/layout/orgChart1"/>
    <dgm:cxn modelId="{CA74EA0A-2136-441B-B59B-ACB17D405351}" type="presOf" srcId="{1D311705-1D6E-49B3-ABB0-90CDAFCE8E16}" destId="{347ACDA1-B658-4028-9F24-FE4D7DD4BF81}" srcOrd="1" destOrd="0" presId="urn:microsoft.com/office/officeart/2005/8/layout/orgChart1"/>
    <dgm:cxn modelId="{9E42700E-D737-43BF-BD23-93F75913E5CC}" type="presOf" srcId="{3107999D-2AC3-4937-9F79-9BF773FCB990}" destId="{E1379D30-5A52-4584-A9A8-67C8A8336E02}" srcOrd="1" destOrd="0" presId="urn:microsoft.com/office/officeart/2005/8/layout/orgChart1"/>
    <dgm:cxn modelId="{8373D010-2E5A-46D6-93EF-050CF4293814}" type="presOf" srcId="{CC7B07EF-F9D6-4344-B2F3-B49F54254BC6}" destId="{44D99AFA-9D6E-4083-9541-DD4F24C19C55}" srcOrd="1" destOrd="0" presId="urn:microsoft.com/office/officeart/2005/8/layout/orgChart1"/>
    <dgm:cxn modelId="{18917511-91B5-4240-BD0C-E4105F6A2E39}" type="presOf" srcId="{6F6D9325-2311-4208-9D2C-D340CE0F4803}" destId="{858910D4-5F83-40B2-803D-E4007957FE2A}" srcOrd="0" destOrd="0" presId="urn:microsoft.com/office/officeart/2005/8/layout/orgChart1"/>
    <dgm:cxn modelId="{D96DCF11-6B35-4E5C-9C97-BEDEA30BF3BE}" type="presOf" srcId="{64D01DC6-AD23-41C1-A89F-5CB28D91A6CB}" destId="{617B39D7-F81E-4ABC-AC3E-731A3F5E48F2}" srcOrd="1" destOrd="0" presId="urn:microsoft.com/office/officeart/2005/8/layout/orgChart1"/>
    <dgm:cxn modelId="{CBA67E1C-3C9C-4349-9005-E2D2F4B3FAA6}" type="presOf" srcId="{6B934049-ACB8-4AB6-9912-36A5B2C71677}" destId="{DEE749F7-6C67-4389-8EE9-1FFC99DF9D71}" srcOrd="0" destOrd="0" presId="urn:microsoft.com/office/officeart/2005/8/layout/orgChart1"/>
    <dgm:cxn modelId="{7123FC1C-4542-4427-9D11-00327CFA72F7}" type="presOf" srcId="{FCC17707-C825-4355-88E7-8759A28EF257}" destId="{5B7BBCE8-379E-4E84-804B-12924E530D2C}" srcOrd="1" destOrd="0" presId="urn:microsoft.com/office/officeart/2005/8/layout/orgChart1"/>
    <dgm:cxn modelId="{D9C01B1E-D0C7-4596-B8EF-3B10A9FD3526}" type="presOf" srcId="{C49205B6-F877-4430-8B3B-11B5F11AE306}" destId="{948604C6-FA97-4E7A-86A0-9C3CBBA3AB17}" srcOrd="0" destOrd="0" presId="urn:microsoft.com/office/officeart/2005/8/layout/orgChart1"/>
    <dgm:cxn modelId="{811FB323-55F2-4676-AF29-34BA3B1F325C}" type="presOf" srcId="{5507D001-862F-46BE-B18D-CF8908A0BB2D}" destId="{B03BB35A-C9A5-45D5-AD0F-2ECFD9BC2D81}" srcOrd="1" destOrd="0" presId="urn:microsoft.com/office/officeart/2005/8/layout/orgChart1"/>
    <dgm:cxn modelId="{BBCA2F27-7015-47E4-9695-58C64C3122B4}" srcId="{FCC17707-C825-4355-88E7-8759A28EF257}" destId="{DB9F03EB-2D3F-468F-877A-E6C88876B145}" srcOrd="3" destOrd="0" parTransId="{FD44772D-C7CD-4279-8668-AF6E24BB5BC7}" sibTransId="{FC196C66-BED8-4778-B77B-8294393D33A5}"/>
    <dgm:cxn modelId="{E557C727-E94A-4D4A-9EE3-44717B7882DE}" type="presOf" srcId="{1D311705-1D6E-49B3-ABB0-90CDAFCE8E16}" destId="{FB8F8172-B536-4344-ADC9-49842D871032}" srcOrd="0" destOrd="0" presId="urn:microsoft.com/office/officeart/2005/8/layout/orgChart1"/>
    <dgm:cxn modelId="{1F0A9A28-5682-4630-A544-604337E7E14A}" type="presOf" srcId="{17EFC2F3-3F79-41E7-94A1-E4A7A3233979}" destId="{D5957229-AA2E-4789-B6EF-593EC2DDFDE4}" srcOrd="1" destOrd="0" presId="urn:microsoft.com/office/officeart/2005/8/layout/orgChart1"/>
    <dgm:cxn modelId="{05CE2129-D993-4A7D-8264-53FB66DCA2CF}" type="presOf" srcId="{04D56773-74A9-4B53-B822-E6D2B7B0ADDB}" destId="{49A1DBA0-17B2-4360-9D13-A2B24A282C22}" srcOrd="0" destOrd="0" presId="urn:microsoft.com/office/officeart/2005/8/layout/orgChart1"/>
    <dgm:cxn modelId="{83407C2B-E83D-46BA-B0A3-F8A8C8EFFBF1}" type="presOf" srcId="{F15E9EC0-AF1A-4309-86A0-33C40F571515}" destId="{2F07FC7A-5453-46FD-A51F-7FE6694C4422}" srcOrd="1" destOrd="0" presId="urn:microsoft.com/office/officeart/2005/8/layout/orgChart1"/>
    <dgm:cxn modelId="{F6206D2C-F89A-496A-AFA3-6498E983FE27}" type="presOf" srcId="{735A2D7C-0329-4B09-835B-88F459240834}" destId="{D8A3BA5B-4C4F-486D-965C-F9754C17FED1}" srcOrd="0" destOrd="0" presId="urn:microsoft.com/office/officeart/2005/8/layout/orgChart1"/>
    <dgm:cxn modelId="{C7E99238-8098-4C6D-832C-2E749EB81903}" type="presOf" srcId="{6256B403-B811-424F-8F5A-BF2A5D0150D4}" destId="{2AA35063-7B32-411D-A988-439CD6ADB832}" srcOrd="0" destOrd="0" presId="urn:microsoft.com/office/officeart/2005/8/layout/orgChart1"/>
    <dgm:cxn modelId="{9B96833A-B00D-4778-A5C8-C38B396DF1BE}" type="presOf" srcId="{BBBA3B82-4CB6-4CF8-AB42-9E328C1B15E1}" destId="{A767B42F-412F-4AF3-B3A9-8BEA4A80179D}" srcOrd="0" destOrd="0" presId="urn:microsoft.com/office/officeart/2005/8/layout/orgChart1"/>
    <dgm:cxn modelId="{B9D2443D-7D83-42D4-B2D6-6EF1C6110F4D}" type="presOf" srcId="{E2616D40-E1A9-46EB-97CD-5217453C8074}" destId="{93FC7686-754D-4533-BA57-56CB8A7F1EFE}" srcOrd="0" destOrd="0" presId="urn:microsoft.com/office/officeart/2005/8/layout/orgChart1"/>
    <dgm:cxn modelId="{BAB4A53E-0FC3-40F8-8C12-0297F5EBBD30}" type="presOf" srcId="{2AAC5B62-9893-4886-853E-26B9BA454A3B}" destId="{090B69C1-DD65-47F2-8C9D-74DCE760F18F}" srcOrd="0" destOrd="0" presId="urn:microsoft.com/office/officeart/2005/8/layout/orgChart1"/>
    <dgm:cxn modelId="{81DCED3E-F339-43CC-9405-A4F3661ADB50}" type="presOf" srcId="{5507D001-862F-46BE-B18D-CF8908A0BB2D}" destId="{B8060A0E-3FCD-43C1-AB8B-A5A195169603}" srcOrd="0" destOrd="0" presId="urn:microsoft.com/office/officeart/2005/8/layout/orgChart1"/>
    <dgm:cxn modelId="{0179555D-E523-4485-8C79-0973781E8D92}" srcId="{17EFC2F3-3F79-41E7-94A1-E4A7A3233979}" destId="{CC7B07EF-F9D6-4344-B2F3-B49F54254BC6}" srcOrd="1" destOrd="0" parTransId="{45041989-D176-4BAD-AB27-27B7230B98B1}" sibTransId="{B273AD93-4826-4E2C-83AC-BAE192E149D9}"/>
    <dgm:cxn modelId="{F326B143-5EC0-46D8-853B-8E0E9C3F0C39}" type="presOf" srcId="{56EF7223-68D8-4EE1-8557-1256D90EC870}" destId="{61D6DE58-836E-4F16-81D4-02E2773381E8}" srcOrd="1" destOrd="0" presId="urn:microsoft.com/office/officeart/2005/8/layout/orgChart1"/>
    <dgm:cxn modelId="{2AB62267-4AFC-4622-AA33-FD6459394081}" type="presOf" srcId="{A132A4B8-A9B8-4B7C-921A-8FE9FE88EFEB}" destId="{1395E5B5-97B2-4B23-90EB-4F445D807C76}" srcOrd="0" destOrd="0" presId="urn:microsoft.com/office/officeart/2005/8/layout/orgChart1"/>
    <dgm:cxn modelId="{0B44EB49-175B-4A17-83E5-09E877E45BEB}" type="presOf" srcId="{45041989-D176-4BAD-AB27-27B7230B98B1}" destId="{5886D27B-EB69-4C4A-9CA8-6AA49D75B689}" srcOrd="0" destOrd="0" presId="urn:microsoft.com/office/officeart/2005/8/layout/orgChart1"/>
    <dgm:cxn modelId="{9DF4714A-B72C-4903-AAEA-964513340D7F}" type="presOf" srcId="{DB9F03EB-2D3F-468F-877A-E6C88876B145}" destId="{1349FBA7-8929-457E-90D6-DCF5F7E0BB6A}" srcOrd="1" destOrd="0" presId="urn:microsoft.com/office/officeart/2005/8/layout/orgChart1"/>
    <dgm:cxn modelId="{2248544A-A7F7-4514-B49D-EB00379B9AA5}" srcId="{8A62CFA9-78ED-43D1-8AFB-EA03C8CF95F1}" destId="{83D4A07C-8F8A-4923-AF90-42D234F37384}" srcOrd="0" destOrd="0" parTransId="{15E0ED17-39D2-4AAA-BE0A-F07E2D3E5FE1}" sibTransId="{1AA42590-7B96-4222-9239-0F73728DFE81}"/>
    <dgm:cxn modelId="{8CD1CB6C-F1B7-469C-AA48-19C23A34A88F}" type="presOf" srcId="{CF666BA5-00EB-4242-A1F6-08477BF1BBDF}" destId="{E8A399D1-6DFE-4BC4-AAB2-0BEBC637E1D9}" srcOrd="0" destOrd="0" presId="urn:microsoft.com/office/officeart/2005/8/layout/orgChart1"/>
    <dgm:cxn modelId="{04172F6D-BA1C-4226-BB9E-90C62F8AE17C}" type="presOf" srcId="{721517B0-E956-4323-A0B7-DCF3FF0B7924}" destId="{0C3761DC-E783-4F7C-A179-D76A846F0DCC}" srcOrd="0" destOrd="0" presId="urn:microsoft.com/office/officeart/2005/8/layout/orgChart1"/>
    <dgm:cxn modelId="{8BCF9A4D-5E03-46F2-B387-12ADFBE18733}" type="presOf" srcId="{15E0ED17-39D2-4AAA-BE0A-F07E2D3E5FE1}" destId="{A2BE6237-697D-4637-B4DE-5678C01EB4E2}" srcOrd="0" destOrd="0" presId="urn:microsoft.com/office/officeart/2005/8/layout/orgChart1"/>
    <dgm:cxn modelId="{9CCAA66D-DD67-4375-A256-5249A9659158}" srcId="{8A62CFA9-78ED-43D1-8AFB-EA03C8CF95F1}" destId="{F15E9EC0-AF1A-4309-86A0-33C40F571515}" srcOrd="2" destOrd="0" parTransId="{0AEED1F2-EE64-4E68-A4A0-907E1DD4FEE4}" sibTransId="{0E0E5345-5A87-48A9-A661-BB0631CF8566}"/>
    <dgm:cxn modelId="{9A3F9D6F-987B-4A08-8F0E-50E4766DF781}" srcId="{1D311705-1D6E-49B3-ABB0-90CDAFCE8E16}" destId="{17EFC2F3-3F79-41E7-94A1-E4A7A3233979}" srcOrd="1" destOrd="0" parTransId="{C49205B6-F877-4430-8B3B-11B5F11AE306}" sibTransId="{F92B5669-6B48-4A8F-8A13-4FE6D7FB8388}"/>
    <dgm:cxn modelId="{98549171-CA8E-4461-B87B-4950FF5B90B2}" type="presOf" srcId="{07F2EE1D-163E-4A62-B736-DE451D7EFFDE}" destId="{6DE3673F-40BF-4607-8988-BCB4DC69842F}" srcOrd="1" destOrd="0" presId="urn:microsoft.com/office/officeart/2005/8/layout/orgChart1"/>
    <dgm:cxn modelId="{5C407572-F3C1-4B49-A033-5E18143272C8}" type="presOf" srcId="{64D01DC6-AD23-41C1-A89F-5CB28D91A6CB}" destId="{934E546C-1588-4F8F-AC83-591D7A3337C0}" srcOrd="0" destOrd="0" presId="urn:microsoft.com/office/officeart/2005/8/layout/orgChart1"/>
    <dgm:cxn modelId="{98E1E572-379A-47D3-A5C0-34E28B631576}" srcId="{FCC17707-C825-4355-88E7-8759A28EF257}" destId="{07F2EE1D-163E-4A62-B736-DE451D7EFFDE}" srcOrd="5" destOrd="0" parTransId="{25FD1D05-EC30-43D7-A8D9-E1A1BA2E8463}" sibTransId="{92C57B5F-B9AD-4681-BCB7-81A9855D8C9E}"/>
    <dgm:cxn modelId="{B21BAD73-0658-4E8D-87BD-F29EBCED3FE1}" type="presOf" srcId="{3C79CF96-35E5-42F5-B415-D85789613CBD}" destId="{557C1BCD-CEB4-4DD0-AC33-A45274000D21}" srcOrd="1" destOrd="0" presId="urn:microsoft.com/office/officeart/2005/8/layout/orgChart1"/>
    <dgm:cxn modelId="{A79DDF55-72DB-4329-B767-4017B697C86E}" type="presOf" srcId="{A132A4B8-A9B8-4B7C-921A-8FE9FE88EFEB}" destId="{A0FDA03B-668B-4EE9-8346-F07749082E3B}" srcOrd="1" destOrd="0" presId="urn:microsoft.com/office/officeart/2005/8/layout/orgChart1"/>
    <dgm:cxn modelId="{5AC59E56-8F1D-4D64-B762-AD3543E87524}" type="presOf" srcId="{C0969E57-6E13-4D77-B717-150183E8B1FD}" destId="{F52A28B4-435D-4D0D-B980-03E2127098DD}" srcOrd="0" destOrd="0" presId="urn:microsoft.com/office/officeart/2005/8/layout/orgChart1"/>
    <dgm:cxn modelId="{42048379-0EB7-4AF8-A45E-8CA6440FBDD5}" type="presOf" srcId="{8798E218-B83F-4C55-8EF1-B4348605A884}" destId="{E3942E43-B2B9-4FB3-81E7-E185CF6CEA7B}" srcOrd="0" destOrd="0" presId="urn:microsoft.com/office/officeart/2005/8/layout/orgChart1"/>
    <dgm:cxn modelId="{C8F7B979-2E84-4E72-BC56-E748360522FB}" type="presOf" srcId="{DEBE46D1-5E9C-4739-81A8-0CBF4A79CDC5}" destId="{F88BA74C-0DBC-4D03-8A85-F38B88260784}" srcOrd="0" destOrd="0" presId="urn:microsoft.com/office/officeart/2005/8/layout/orgChart1"/>
    <dgm:cxn modelId="{3A62887A-60CB-48E0-9364-E98751D45100}" type="presOf" srcId="{D87EF4AC-BD31-4A07-B15A-740F5934D135}" destId="{C8D0967A-ECB2-462B-BC1E-E680744D94BE}" srcOrd="0" destOrd="0" presId="urn:microsoft.com/office/officeart/2005/8/layout/orgChart1"/>
    <dgm:cxn modelId="{E15AAF80-727E-4411-BA34-F2C4062A9027}" type="presOf" srcId="{17EFC2F3-3F79-41E7-94A1-E4A7A3233979}" destId="{05D0286C-B855-4DDF-BC8C-DBC39D93D2CC}" srcOrd="0" destOrd="0" presId="urn:microsoft.com/office/officeart/2005/8/layout/orgChart1"/>
    <dgm:cxn modelId="{7582ED81-0109-4637-8042-068BA15A1074}" type="presOf" srcId="{D87EF4AC-BD31-4A07-B15A-740F5934D135}" destId="{BC62A0C9-7F99-45AB-9E9E-4AE7575EB1FF}" srcOrd="1" destOrd="0" presId="urn:microsoft.com/office/officeart/2005/8/layout/orgChart1"/>
    <dgm:cxn modelId="{F9BA3685-DC2D-4E31-A689-F9197DC24994}" srcId="{FCC17707-C825-4355-88E7-8759A28EF257}" destId="{1D311705-1D6E-49B3-ABB0-90CDAFCE8E16}" srcOrd="2" destOrd="0" parTransId="{6B934049-ACB8-4AB6-9912-36A5B2C71677}" sibTransId="{C514A99A-2D27-47E5-B7F2-57DA4122BBE6}"/>
    <dgm:cxn modelId="{D2AEE486-E23B-402C-9485-607D2AEF9A68}" type="presOf" srcId="{DEBE46D1-5E9C-4739-81A8-0CBF4A79CDC5}" destId="{39DA989D-A0B5-4C42-B560-02A9F21BE8DF}" srcOrd="1" destOrd="0" presId="urn:microsoft.com/office/officeart/2005/8/layout/orgChart1"/>
    <dgm:cxn modelId="{C566918B-A7B8-4428-A499-0ABDBDA9D6E5}" type="presOf" srcId="{2AAC5B62-9893-4886-853E-26B9BA454A3B}" destId="{AB813169-5431-4A73-8DD3-F687BA70C3EB}" srcOrd="1" destOrd="0" presId="urn:microsoft.com/office/officeart/2005/8/layout/orgChart1"/>
    <dgm:cxn modelId="{1DC1768C-A689-49BF-BF0C-D1BFA11FF33D}" srcId="{DB9F03EB-2D3F-468F-877A-E6C88876B145}" destId="{D87EF4AC-BD31-4A07-B15A-740F5934D135}" srcOrd="2" destOrd="0" parTransId="{721517B0-E956-4323-A0B7-DCF3FF0B7924}" sibTransId="{55043C10-E08E-45EF-A7CA-CE68A1EB2374}"/>
    <dgm:cxn modelId="{0CBD878C-098C-4948-A146-96ADD10D2386}" srcId="{FCC17707-C825-4355-88E7-8759A28EF257}" destId="{6F6D9325-2311-4208-9D2C-D340CE0F4803}" srcOrd="4" destOrd="0" parTransId="{04D56773-74A9-4B53-B822-E6D2B7B0ADDB}" sibTransId="{F5E58C8F-D74B-456B-BA35-BCB9E528A4F4}"/>
    <dgm:cxn modelId="{C704FF8D-4131-441E-BAF9-5130BAF52B2E}" type="presOf" srcId="{83D4A07C-8F8A-4923-AF90-42D234F37384}" destId="{B2F3793C-E916-43C3-BD91-E58946938959}" srcOrd="1" destOrd="0" presId="urn:microsoft.com/office/officeart/2005/8/layout/orgChart1"/>
    <dgm:cxn modelId="{5BDD368E-8436-45BD-9856-0873124BA423}" type="presOf" srcId="{56EF7223-68D8-4EE1-8557-1256D90EC870}" destId="{71BF0061-02A1-46A0-9D29-A7BCD751D785}" srcOrd="0" destOrd="0" presId="urn:microsoft.com/office/officeart/2005/8/layout/orgChart1"/>
    <dgm:cxn modelId="{BC305B8E-ABC9-42A6-B5C7-FC09419351B7}" type="presOf" srcId="{9533B3A4-AE20-45E0-8154-A4A8A7267C26}" destId="{3B7B938C-E5E1-4230-81D9-600AE82BBCDB}" srcOrd="0" destOrd="0" presId="urn:microsoft.com/office/officeart/2005/8/layout/orgChart1"/>
    <dgm:cxn modelId="{ED0F598F-7654-40D2-8E01-D834CE6B047C}" srcId="{17EFC2F3-3F79-41E7-94A1-E4A7A3233979}" destId="{DEBE46D1-5E9C-4739-81A8-0CBF4A79CDC5}" srcOrd="2" destOrd="0" parTransId="{C0969E57-6E13-4D77-B717-150183E8B1FD}" sibTransId="{D2A21216-508C-4D11-9783-709ADD6CB6C4}"/>
    <dgm:cxn modelId="{63F80890-22FD-47C8-A5CA-534B71F664AD}" type="presOf" srcId="{83D4A07C-8F8A-4923-AF90-42D234F37384}" destId="{57F0D7B2-2AC4-4556-A6D1-78820060D74A}" srcOrd="0" destOrd="0" presId="urn:microsoft.com/office/officeart/2005/8/layout/orgChart1"/>
    <dgm:cxn modelId="{B3A0FF93-C9E0-4589-B043-09AFA4142110}" type="presOf" srcId="{8A62CFA9-78ED-43D1-8AFB-EA03C8CF95F1}" destId="{905E06EC-400B-46F7-A8AD-B65DB7B6B05C}" srcOrd="0" destOrd="0" presId="urn:microsoft.com/office/officeart/2005/8/layout/orgChart1"/>
    <dgm:cxn modelId="{204AFF98-A373-4EB4-9B7F-0EAB24ED6F17}" type="presOf" srcId="{3C79CF96-35E5-42F5-B415-D85789613CBD}" destId="{CAE63C8A-E9F3-4A92-9822-599CCFBCCA09}" srcOrd="0" destOrd="0" presId="urn:microsoft.com/office/officeart/2005/8/layout/orgChart1"/>
    <dgm:cxn modelId="{64B95C9B-4F4D-46B6-BDC1-F5C49FB6AC06}" srcId="{07F2EE1D-163E-4A62-B736-DE451D7EFFDE}" destId="{BBBA3B82-4CB6-4CF8-AB42-9E328C1B15E1}" srcOrd="1" destOrd="0" parTransId="{8798E218-B83F-4C55-8EF1-B4348605A884}" sibTransId="{666B2567-E841-4336-98AB-42805C641613}"/>
    <dgm:cxn modelId="{30C5A8A0-E08F-4196-896B-BC0F1099DFF4}" type="presOf" srcId="{8A62CFA9-78ED-43D1-8AFB-EA03C8CF95F1}" destId="{E3274A57-C191-4D50-BEB5-1F430C8E9007}" srcOrd="1" destOrd="0" presId="urn:microsoft.com/office/officeart/2005/8/layout/orgChart1"/>
    <dgm:cxn modelId="{624258A2-543F-48E3-A71F-FA3AE9C1F669}" type="presOf" srcId="{CC7B07EF-F9D6-4344-B2F3-B49F54254BC6}" destId="{DFAC134C-9345-4B92-811B-78A8C090C40C}" srcOrd="0" destOrd="0" presId="urn:microsoft.com/office/officeart/2005/8/layout/orgChart1"/>
    <dgm:cxn modelId="{C88FAFA3-0607-4754-AD33-04D40D499CF8}" type="presOf" srcId="{6702D560-4FC7-4F6C-A4F4-929A496EE490}" destId="{659F9AE5-903E-4C61-8915-E6F255B1DA99}" srcOrd="0" destOrd="0" presId="urn:microsoft.com/office/officeart/2005/8/layout/orgChart1"/>
    <dgm:cxn modelId="{DFFC8DB9-5F83-4D75-BC40-E48ADC969C31}" srcId="{07F2EE1D-163E-4A62-B736-DE451D7EFFDE}" destId="{5507D001-862F-46BE-B18D-CF8908A0BB2D}" srcOrd="2" destOrd="0" parTransId="{9533B3A4-AE20-45E0-8154-A4A8A7267C26}" sibTransId="{E047C72D-05F3-4B51-9CCE-258C995AC05C}"/>
    <dgm:cxn modelId="{5BF155BA-2D48-4A81-8835-3C00BA554E17}" srcId="{17EFC2F3-3F79-41E7-94A1-E4A7A3233979}" destId="{64D01DC6-AD23-41C1-A89F-5CB28D91A6CB}" srcOrd="0" destOrd="0" parTransId="{735A2D7C-0329-4B09-835B-88F459240834}" sibTransId="{D6A44698-16CD-44CA-95A0-81D8EFC573CB}"/>
    <dgm:cxn modelId="{1257D0C0-F96A-41E9-B465-488D5041B450}" srcId="{07F2EE1D-163E-4A62-B736-DE451D7EFFDE}" destId="{3C79CF96-35E5-42F5-B415-D85789613CBD}" srcOrd="0" destOrd="0" parTransId="{7F2A6240-6499-43C9-A826-3121CE73A004}" sibTransId="{5950F0F0-DE60-4306-8E09-92D296174D86}"/>
    <dgm:cxn modelId="{B53356C2-EFEF-41EF-8F56-709D1617BD0C}" type="presOf" srcId="{7F2A6240-6499-43C9-A826-3121CE73A004}" destId="{A02DAEED-13D8-48ED-B167-213577590732}" srcOrd="0" destOrd="0" presId="urn:microsoft.com/office/officeart/2005/8/layout/orgChart1"/>
    <dgm:cxn modelId="{DC418DC3-6AF2-4926-ADAD-36AFEA357679}" type="presOf" srcId="{F15E9EC0-AF1A-4309-86A0-33C40F571515}" destId="{BF2BC69B-2921-4B2D-8DB8-24E00ED1AC47}" srcOrd="0" destOrd="0" presId="urn:microsoft.com/office/officeart/2005/8/layout/orgChart1"/>
    <dgm:cxn modelId="{872047D1-5D3D-47D4-B34A-4368B5F0E813}" type="presOf" srcId="{6F6D9325-2311-4208-9D2C-D340CE0F4803}" destId="{75CE04A8-F441-4D25-8A23-1214AA8C1BCC}" srcOrd="1" destOrd="0" presId="urn:microsoft.com/office/officeart/2005/8/layout/orgChart1"/>
    <dgm:cxn modelId="{A40134D6-EA65-4609-9A35-3E8BD59AE8B7}" type="presOf" srcId="{FD44772D-C7CD-4279-8668-AF6E24BB5BC7}" destId="{930AAC2C-4F87-44CB-9215-8905242B2FF8}" srcOrd="0" destOrd="0" presId="urn:microsoft.com/office/officeart/2005/8/layout/orgChart1"/>
    <dgm:cxn modelId="{C4A075D8-D6F3-4201-8F17-F792935D2B8A}" srcId="{1D311705-1D6E-49B3-ABB0-90CDAFCE8E16}" destId="{56EF7223-68D8-4EE1-8557-1256D90EC870}" srcOrd="0" destOrd="0" parTransId="{CF666BA5-00EB-4242-A1F6-08477BF1BBDF}" sibTransId="{5B58C4A0-E4A6-4095-8138-613DF30C51FA}"/>
    <dgm:cxn modelId="{8D408EE0-0C10-4F5A-90C8-B9EA8C22C52A}" type="presOf" srcId="{5C595551-8D96-4BFE-A46A-B54DFDA56808}" destId="{2C1E3E37-45EA-4D52-BF27-92611CA6B958}" srcOrd="0" destOrd="0" presId="urn:microsoft.com/office/officeart/2005/8/layout/orgChart1"/>
    <dgm:cxn modelId="{8C850EE4-E556-4B2E-A52D-8094CC44F47E}" srcId="{8A62CFA9-78ED-43D1-8AFB-EA03C8CF95F1}" destId="{6702D560-4FC7-4F6C-A4F4-929A496EE490}" srcOrd="1" destOrd="0" parTransId="{CE166822-C43B-4653-A8BE-A9B7A49B5BA5}" sibTransId="{E7558C8D-4B9C-401D-B055-55853FC00BCB}"/>
    <dgm:cxn modelId="{EE4468E6-A8EF-4DB6-A7C9-7C6930A7996F}" type="presOf" srcId="{CE166822-C43B-4653-A8BE-A9B7A49B5BA5}" destId="{36B82DCA-D2F9-4EF2-A5E6-A10E364F324A}" srcOrd="0" destOrd="0" presId="urn:microsoft.com/office/officeart/2005/8/layout/orgChart1"/>
    <dgm:cxn modelId="{E86694E8-428A-4AFD-87E3-708E347561D6}" srcId="{FCC17707-C825-4355-88E7-8759A28EF257}" destId="{3107999D-2AC3-4937-9F79-9BF773FCB990}" srcOrd="0" destOrd="0" parTransId="{5C595551-8D96-4BFE-A46A-B54DFDA56808}" sibTransId="{454253B9-12C3-4B21-8158-A5C58E0274F3}"/>
    <dgm:cxn modelId="{87B425E9-1D05-4B54-96BD-9B64BB74B9EA}" type="presOf" srcId="{DB9F03EB-2D3F-468F-877A-E6C88876B145}" destId="{9E9594D7-D905-4067-8050-4899B4EC2BF8}" srcOrd="0" destOrd="0" presId="urn:microsoft.com/office/officeart/2005/8/layout/orgChart1"/>
    <dgm:cxn modelId="{3DC26EEA-95F7-4ABD-A3FF-398662E65FBF}" srcId="{DB9F03EB-2D3F-468F-877A-E6C88876B145}" destId="{2AAC5B62-9893-4886-853E-26B9BA454A3B}" srcOrd="0" destOrd="0" parTransId="{6256B403-B811-424F-8F5A-BF2A5D0150D4}" sibTransId="{73125474-8129-4744-9D0C-357B090BDE48}"/>
    <dgm:cxn modelId="{11C35AEC-5619-4F59-AF6C-06C5D7258C45}" type="presOf" srcId="{07F2EE1D-163E-4A62-B736-DE451D7EFFDE}" destId="{0F7E6212-C231-4148-A02F-696FA16A07E8}" srcOrd="0" destOrd="0" presId="urn:microsoft.com/office/officeart/2005/8/layout/orgChart1"/>
    <dgm:cxn modelId="{F4011BEE-687B-4ACD-BD62-2C13E2587C90}" type="presOf" srcId="{0DC968D4-8950-48C7-B50A-7041EEB45710}" destId="{B4B3D328-BBA4-4709-A8F3-280B2F5213EC}" srcOrd="0" destOrd="0" presId="urn:microsoft.com/office/officeart/2005/8/layout/orgChart1"/>
    <dgm:cxn modelId="{F43D5FF1-2B8B-4882-9579-01FCCAD4A66B}" srcId="{F1CE4BEC-5A25-4F2F-9AFA-C3431475AC1F}" destId="{FCC17707-C825-4355-88E7-8759A28EF257}" srcOrd="0" destOrd="0" parTransId="{A145239E-2AF5-4950-B052-4227D0FEAA49}" sibTransId="{819C5EB9-7811-469D-A9C1-C05433E58D62}"/>
    <dgm:cxn modelId="{61E734F2-9F5D-4A95-8EDE-3CCA0C31913B}" type="presOf" srcId="{6702D560-4FC7-4F6C-A4F4-929A496EE490}" destId="{D910B194-1AC6-497F-9F8A-8EDB86E16C79}" srcOrd="1" destOrd="0" presId="urn:microsoft.com/office/officeart/2005/8/layout/orgChart1"/>
    <dgm:cxn modelId="{85469CF8-B5B1-4713-870C-345E61742879}" type="presOf" srcId="{BBBA3B82-4CB6-4CF8-AB42-9E328C1B15E1}" destId="{E47511B5-FB53-4489-AD42-9C5B73081830}" srcOrd="1" destOrd="0" presId="urn:microsoft.com/office/officeart/2005/8/layout/orgChart1"/>
    <dgm:cxn modelId="{75742AFB-9C9F-4E0E-9E4F-A15B3B607994}" type="presOf" srcId="{25FD1D05-EC30-43D7-A8D9-E1A1BA2E8463}" destId="{A9B87389-88BD-4EC0-8D4A-9C67641D6F35}" srcOrd="0" destOrd="0" presId="urn:microsoft.com/office/officeart/2005/8/layout/orgChart1"/>
    <dgm:cxn modelId="{66ACBCFC-DE77-4D61-BAFB-7971F45F0F3E}" srcId="{DB9F03EB-2D3F-468F-877A-E6C88876B145}" destId="{A132A4B8-A9B8-4B7C-921A-8FE9FE88EFEB}" srcOrd="1" destOrd="0" parTransId="{E2616D40-E1A9-46EB-97CD-5217453C8074}" sibTransId="{2C7F685E-C6A2-42AB-A0D3-29D306BE144D}"/>
    <dgm:cxn modelId="{B0CC56FE-814F-4F10-8D97-866FDA8ACC5D}" type="presOf" srcId="{0AEED1F2-EE64-4E68-A4A0-907E1DD4FEE4}" destId="{3B24CFB0-0C66-4F4A-A88C-732ED06683C5}" srcOrd="0" destOrd="0" presId="urn:microsoft.com/office/officeart/2005/8/layout/orgChart1"/>
    <dgm:cxn modelId="{95D7900B-D9E5-4223-8C3C-E1097CEC7BAD}" type="presParOf" srcId="{D9FF67AA-15DE-4D71-8A61-9B51BDD6D2D5}" destId="{50B3D660-6477-461A-BED9-8EBEB9901966}" srcOrd="0" destOrd="0" presId="urn:microsoft.com/office/officeart/2005/8/layout/orgChart1"/>
    <dgm:cxn modelId="{79171790-6C22-4814-937C-F209DD907DFB}" type="presParOf" srcId="{50B3D660-6477-461A-BED9-8EBEB9901966}" destId="{6D98F548-39B3-44B7-87C9-C46AD6FFAD96}" srcOrd="0" destOrd="0" presId="urn:microsoft.com/office/officeart/2005/8/layout/orgChart1"/>
    <dgm:cxn modelId="{B127D0CD-4329-4332-80E6-A898D1E5A600}" type="presParOf" srcId="{6D98F548-39B3-44B7-87C9-C46AD6FFAD96}" destId="{FCE1B8A9-0432-4AB8-9E9B-784776C2BC59}" srcOrd="0" destOrd="0" presId="urn:microsoft.com/office/officeart/2005/8/layout/orgChart1"/>
    <dgm:cxn modelId="{EF9070A3-1433-41A7-B9E5-68A75D15B2FD}" type="presParOf" srcId="{6D98F548-39B3-44B7-87C9-C46AD6FFAD96}" destId="{5B7BBCE8-379E-4E84-804B-12924E530D2C}" srcOrd="1" destOrd="0" presId="urn:microsoft.com/office/officeart/2005/8/layout/orgChart1"/>
    <dgm:cxn modelId="{FEEF9B25-4D6A-426A-950B-521E95C70A3E}" type="presParOf" srcId="{50B3D660-6477-461A-BED9-8EBEB9901966}" destId="{CA3A2FB8-9B4A-4A15-9365-4CA6FCB1D07D}" srcOrd="1" destOrd="0" presId="urn:microsoft.com/office/officeart/2005/8/layout/orgChart1"/>
    <dgm:cxn modelId="{3E1B37DF-74CC-454A-B1ED-42B3F3D82B54}" type="presParOf" srcId="{CA3A2FB8-9B4A-4A15-9365-4CA6FCB1D07D}" destId="{2C1E3E37-45EA-4D52-BF27-92611CA6B958}" srcOrd="0" destOrd="0" presId="urn:microsoft.com/office/officeart/2005/8/layout/orgChart1"/>
    <dgm:cxn modelId="{B74EE8C6-C842-4E33-998A-0905543B2BEC}" type="presParOf" srcId="{CA3A2FB8-9B4A-4A15-9365-4CA6FCB1D07D}" destId="{CC056D88-7825-4493-B8E2-9443014A0D2A}" srcOrd="1" destOrd="0" presId="urn:microsoft.com/office/officeart/2005/8/layout/orgChart1"/>
    <dgm:cxn modelId="{4CCF89A0-74C8-4B23-A093-170142141F0A}" type="presParOf" srcId="{CC056D88-7825-4493-B8E2-9443014A0D2A}" destId="{ADDE4511-EC5A-4649-B41E-DAC9CA2CF986}" srcOrd="0" destOrd="0" presId="urn:microsoft.com/office/officeart/2005/8/layout/orgChart1"/>
    <dgm:cxn modelId="{087E94E5-4052-4164-8CF4-4D176DAA2375}" type="presParOf" srcId="{ADDE4511-EC5A-4649-B41E-DAC9CA2CF986}" destId="{21C1EF5B-454C-40CD-B907-846DDBFE061D}" srcOrd="0" destOrd="0" presId="urn:microsoft.com/office/officeart/2005/8/layout/orgChart1"/>
    <dgm:cxn modelId="{F3314793-52F8-4059-BBED-D49D80E54B84}" type="presParOf" srcId="{ADDE4511-EC5A-4649-B41E-DAC9CA2CF986}" destId="{E1379D30-5A52-4584-A9A8-67C8A8336E02}" srcOrd="1" destOrd="0" presId="urn:microsoft.com/office/officeart/2005/8/layout/orgChart1"/>
    <dgm:cxn modelId="{D14EEB8F-6B75-4533-899C-586DC09F84C1}" type="presParOf" srcId="{CC056D88-7825-4493-B8E2-9443014A0D2A}" destId="{5E66D969-01A9-44B9-92ED-BDB58C82E032}" srcOrd="1" destOrd="0" presId="urn:microsoft.com/office/officeart/2005/8/layout/orgChart1"/>
    <dgm:cxn modelId="{B0D42E09-3553-4CE8-931C-A220919606B8}" type="presParOf" srcId="{CC056D88-7825-4493-B8E2-9443014A0D2A}" destId="{1EBDDA1F-A6EF-4880-802E-27FEBBBCC0A7}" srcOrd="2" destOrd="0" presId="urn:microsoft.com/office/officeart/2005/8/layout/orgChart1"/>
    <dgm:cxn modelId="{A62DD1EB-45FD-4B89-BD3D-2A8EA62A3C28}" type="presParOf" srcId="{CA3A2FB8-9B4A-4A15-9365-4CA6FCB1D07D}" destId="{B4B3D328-BBA4-4709-A8F3-280B2F5213EC}" srcOrd="2" destOrd="0" presId="urn:microsoft.com/office/officeart/2005/8/layout/orgChart1"/>
    <dgm:cxn modelId="{B677736F-ABAF-4E05-95F1-2CA54C73013F}" type="presParOf" srcId="{CA3A2FB8-9B4A-4A15-9365-4CA6FCB1D07D}" destId="{2C067B47-0033-4CEF-B72A-5A3FD381CAF1}" srcOrd="3" destOrd="0" presId="urn:microsoft.com/office/officeart/2005/8/layout/orgChart1"/>
    <dgm:cxn modelId="{38D5BC63-C864-4621-8DED-F0A6CB6B1399}" type="presParOf" srcId="{2C067B47-0033-4CEF-B72A-5A3FD381CAF1}" destId="{10891CCF-55E2-448D-B283-5C167E3CAD0B}" srcOrd="0" destOrd="0" presId="urn:microsoft.com/office/officeart/2005/8/layout/orgChart1"/>
    <dgm:cxn modelId="{B521F130-11E6-411B-8596-E40B4CF0880A}" type="presParOf" srcId="{10891CCF-55E2-448D-B283-5C167E3CAD0B}" destId="{905E06EC-400B-46F7-A8AD-B65DB7B6B05C}" srcOrd="0" destOrd="0" presId="urn:microsoft.com/office/officeart/2005/8/layout/orgChart1"/>
    <dgm:cxn modelId="{A92A5983-8E13-43C9-90F6-E1C8E936B322}" type="presParOf" srcId="{10891CCF-55E2-448D-B283-5C167E3CAD0B}" destId="{E3274A57-C191-4D50-BEB5-1F430C8E9007}" srcOrd="1" destOrd="0" presId="urn:microsoft.com/office/officeart/2005/8/layout/orgChart1"/>
    <dgm:cxn modelId="{E9B7BFAE-2074-4F3A-908A-5E566ECC11B2}" type="presParOf" srcId="{2C067B47-0033-4CEF-B72A-5A3FD381CAF1}" destId="{83E1CCB0-2328-4A7C-BA8C-62AC2F841D7E}" srcOrd="1" destOrd="0" presId="urn:microsoft.com/office/officeart/2005/8/layout/orgChart1"/>
    <dgm:cxn modelId="{705CE272-F383-47FB-AF63-521816955C1E}" type="presParOf" srcId="{83E1CCB0-2328-4A7C-BA8C-62AC2F841D7E}" destId="{A2BE6237-697D-4637-B4DE-5678C01EB4E2}" srcOrd="0" destOrd="0" presId="urn:microsoft.com/office/officeart/2005/8/layout/orgChart1"/>
    <dgm:cxn modelId="{A01D41E0-F2DC-4A01-8AC3-BAE7C7290623}" type="presParOf" srcId="{83E1CCB0-2328-4A7C-BA8C-62AC2F841D7E}" destId="{0713AAC7-4A7A-42C1-A37A-9FF9D1524C5C}" srcOrd="1" destOrd="0" presId="urn:microsoft.com/office/officeart/2005/8/layout/orgChart1"/>
    <dgm:cxn modelId="{8306365D-126F-4792-BB52-9DF741AB8A0C}" type="presParOf" srcId="{0713AAC7-4A7A-42C1-A37A-9FF9D1524C5C}" destId="{EED931BB-50D5-425F-9744-716045080E2E}" srcOrd="0" destOrd="0" presId="urn:microsoft.com/office/officeart/2005/8/layout/orgChart1"/>
    <dgm:cxn modelId="{62EE6DFC-1A78-4E15-9574-1F52C7B22F4A}" type="presParOf" srcId="{EED931BB-50D5-425F-9744-716045080E2E}" destId="{57F0D7B2-2AC4-4556-A6D1-78820060D74A}" srcOrd="0" destOrd="0" presId="urn:microsoft.com/office/officeart/2005/8/layout/orgChart1"/>
    <dgm:cxn modelId="{C97DDCE3-740A-4AA7-AEB5-77C8317655B6}" type="presParOf" srcId="{EED931BB-50D5-425F-9744-716045080E2E}" destId="{B2F3793C-E916-43C3-BD91-E58946938959}" srcOrd="1" destOrd="0" presId="urn:microsoft.com/office/officeart/2005/8/layout/orgChart1"/>
    <dgm:cxn modelId="{9FF4E361-E725-49AD-96CF-A03AE2B4D3A9}" type="presParOf" srcId="{0713AAC7-4A7A-42C1-A37A-9FF9D1524C5C}" destId="{5619D3B3-5937-42CA-A5B4-3E240C4D68C2}" srcOrd="1" destOrd="0" presId="urn:microsoft.com/office/officeart/2005/8/layout/orgChart1"/>
    <dgm:cxn modelId="{C0D01460-E155-44F6-BE58-340F94359783}" type="presParOf" srcId="{0713AAC7-4A7A-42C1-A37A-9FF9D1524C5C}" destId="{CBFB5378-BFCA-4323-B6FD-0DB83AA2D913}" srcOrd="2" destOrd="0" presId="urn:microsoft.com/office/officeart/2005/8/layout/orgChart1"/>
    <dgm:cxn modelId="{037B038B-C56A-485A-9147-5E8BE50252A7}" type="presParOf" srcId="{83E1CCB0-2328-4A7C-BA8C-62AC2F841D7E}" destId="{36B82DCA-D2F9-4EF2-A5E6-A10E364F324A}" srcOrd="2" destOrd="0" presId="urn:microsoft.com/office/officeart/2005/8/layout/orgChart1"/>
    <dgm:cxn modelId="{63C4F792-2701-4E3C-B570-0FEF4AD4B4A4}" type="presParOf" srcId="{83E1CCB0-2328-4A7C-BA8C-62AC2F841D7E}" destId="{296A1118-475A-4711-BA45-5AB76109B54C}" srcOrd="3" destOrd="0" presId="urn:microsoft.com/office/officeart/2005/8/layout/orgChart1"/>
    <dgm:cxn modelId="{95FC7AED-E2BA-42B9-8674-3974C1ACFAA6}" type="presParOf" srcId="{296A1118-475A-4711-BA45-5AB76109B54C}" destId="{BE9070D8-A3DC-4EF9-8854-A8D41B765666}" srcOrd="0" destOrd="0" presId="urn:microsoft.com/office/officeart/2005/8/layout/orgChart1"/>
    <dgm:cxn modelId="{B59F1B22-82FC-4176-9DAD-8E869FB48EB3}" type="presParOf" srcId="{BE9070D8-A3DC-4EF9-8854-A8D41B765666}" destId="{659F9AE5-903E-4C61-8915-E6F255B1DA99}" srcOrd="0" destOrd="0" presId="urn:microsoft.com/office/officeart/2005/8/layout/orgChart1"/>
    <dgm:cxn modelId="{6DE9BB00-2B28-4317-89B7-B464788BC2C3}" type="presParOf" srcId="{BE9070D8-A3DC-4EF9-8854-A8D41B765666}" destId="{D910B194-1AC6-497F-9F8A-8EDB86E16C79}" srcOrd="1" destOrd="0" presId="urn:microsoft.com/office/officeart/2005/8/layout/orgChart1"/>
    <dgm:cxn modelId="{DB1DC533-EBD0-4878-B824-D8DC616DA025}" type="presParOf" srcId="{296A1118-475A-4711-BA45-5AB76109B54C}" destId="{75642F87-7272-456D-84BA-D5D627A071FA}" srcOrd="1" destOrd="0" presId="urn:microsoft.com/office/officeart/2005/8/layout/orgChart1"/>
    <dgm:cxn modelId="{A8843D58-64B8-40BF-A030-70A6D0759519}" type="presParOf" srcId="{296A1118-475A-4711-BA45-5AB76109B54C}" destId="{33CB0233-273A-4004-B073-51EBD8B7F56E}" srcOrd="2" destOrd="0" presId="urn:microsoft.com/office/officeart/2005/8/layout/orgChart1"/>
    <dgm:cxn modelId="{C12F0F7C-D30F-41D5-8935-102D69722D4F}" type="presParOf" srcId="{83E1CCB0-2328-4A7C-BA8C-62AC2F841D7E}" destId="{3B24CFB0-0C66-4F4A-A88C-732ED06683C5}" srcOrd="4" destOrd="0" presId="urn:microsoft.com/office/officeart/2005/8/layout/orgChart1"/>
    <dgm:cxn modelId="{173C368E-8412-49CA-9975-0BF617DBDCE9}" type="presParOf" srcId="{83E1CCB0-2328-4A7C-BA8C-62AC2F841D7E}" destId="{6305252F-C7EF-4159-BD30-1CC440F95D24}" srcOrd="5" destOrd="0" presId="urn:microsoft.com/office/officeart/2005/8/layout/orgChart1"/>
    <dgm:cxn modelId="{EB755C2C-AB87-4D47-AD04-1C9972024DF8}" type="presParOf" srcId="{6305252F-C7EF-4159-BD30-1CC440F95D24}" destId="{103745EB-67AA-4D00-A916-62A94705B975}" srcOrd="0" destOrd="0" presId="urn:microsoft.com/office/officeart/2005/8/layout/orgChart1"/>
    <dgm:cxn modelId="{CC8E5209-C37C-4C3C-BDB6-61DD63C02F74}" type="presParOf" srcId="{103745EB-67AA-4D00-A916-62A94705B975}" destId="{BF2BC69B-2921-4B2D-8DB8-24E00ED1AC47}" srcOrd="0" destOrd="0" presId="urn:microsoft.com/office/officeart/2005/8/layout/orgChart1"/>
    <dgm:cxn modelId="{8424A345-DF74-430F-AAC5-8A2F21F11230}" type="presParOf" srcId="{103745EB-67AA-4D00-A916-62A94705B975}" destId="{2F07FC7A-5453-46FD-A51F-7FE6694C4422}" srcOrd="1" destOrd="0" presId="urn:microsoft.com/office/officeart/2005/8/layout/orgChart1"/>
    <dgm:cxn modelId="{B6177758-5D96-419E-99FF-DE2DC9696EEE}" type="presParOf" srcId="{6305252F-C7EF-4159-BD30-1CC440F95D24}" destId="{7059302E-59DA-4B65-8E73-B8D1241300CA}" srcOrd="1" destOrd="0" presId="urn:microsoft.com/office/officeart/2005/8/layout/orgChart1"/>
    <dgm:cxn modelId="{51322FCB-E0AD-4755-ABAD-04BBE5540B8D}" type="presParOf" srcId="{6305252F-C7EF-4159-BD30-1CC440F95D24}" destId="{7FEAB646-F245-4FCF-8B95-ED1BD95033F0}" srcOrd="2" destOrd="0" presId="urn:microsoft.com/office/officeart/2005/8/layout/orgChart1"/>
    <dgm:cxn modelId="{F03EB86D-1716-45D5-BA84-2C2EBF594444}" type="presParOf" srcId="{2C067B47-0033-4CEF-B72A-5A3FD381CAF1}" destId="{96694723-8E21-49D2-BD0D-4E016492A1A5}" srcOrd="2" destOrd="0" presId="urn:microsoft.com/office/officeart/2005/8/layout/orgChart1"/>
    <dgm:cxn modelId="{DD247A6D-37C9-4632-BDFD-C8E364E76C2A}" type="presParOf" srcId="{CA3A2FB8-9B4A-4A15-9365-4CA6FCB1D07D}" destId="{DEE749F7-6C67-4389-8EE9-1FFC99DF9D71}" srcOrd="4" destOrd="0" presId="urn:microsoft.com/office/officeart/2005/8/layout/orgChart1"/>
    <dgm:cxn modelId="{52C335DA-44ED-4633-9533-7C2DCA7D84DB}" type="presParOf" srcId="{CA3A2FB8-9B4A-4A15-9365-4CA6FCB1D07D}" destId="{9061068B-5E61-4001-A949-DE42C8650396}" srcOrd="5" destOrd="0" presId="urn:microsoft.com/office/officeart/2005/8/layout/orgChart1"/>
    <dgm:cxn modelId="{DD9CDEFA-2D3B-49E0-BBFA-F4C1E5C08245}" type="presParOf" srcId="{9061068B-5E61-4001-A949-DE42C8650396}" destId="{C3A732CF-1625-4671-BBC6-C63FFFB35A1A}" srcOrd="0" destOrd="0" presId="urn:microsoft.com/office/officeart/2005/8/layout/orgChart1"/>
    <dgm:cxn modelId="{AB5145AF-BC84-4138-8618-898765217BB1}" type="presParOf" srcId="{C3A732CF-1625-4671-BBC6-C63FFFB35A1A}" destId="{FB8F8172-B536-4344-ADC9-49842D871032}" srcOrd="0" destOrd="0" presId="urn:microsoft.com/office/officeart/2005/8/layout/orgChart1"/>
    <dgm:cxn modelId="{AA5130C3-D827-4BB6-9FBB-1DAC18FA452E}" type="presParOf" srcId="{C3A732CF-1625-4671-BBC6-C63FFFB35A1A}" destId="{347ACDA1-B658-4028-9F24-FE4D7DD4BF81}" srcOrd="1" destOrd="0" presId="urn:microsoft.com/office/officeart/2005/8/layout/orgChart1"/>
    <dgm:cxn modelId="{B88908A6-129E-447D-8595-2E96A04434AD}" type="presParOf" srcId="{9061068B-5E61-4001-A949-DE42C8650396}" destId="{4ECDE8A0-7443-4442-8B3A-E50FCD5245D9}" srcOrd="1" destOrd="0" presId="urn:microsoft.com/office/officeart/2005/8/layout/orgChart1"/>
    <dgm:cxn modelId="{2D0E4DEA-B5A4-4C4B-9DC9-D5FD271674AF}" type="presParOf" srcId="{4ECDE8A0-7443-4442-8B3A-E50FCD5245D9}" destId="{E8A399D1-6DFE-4BC4-AAB2-0BEBC637E1D9}" srcOrd="0" destOrd="0" presId="urn:microsoft.com/office/officeart/2005/8/layout/orgChart1"/>
    <dgm:cxn modelId="{24EE2712-0CC1-419D-97D0-FD7400EAED64}" type="presParOf" srcId="{4ECDE8A0-7443-4442-8B3A-E50FCD5245D9}" destId="{AA97F3DC-8C55-4361-84F6-99B66DF10316}" srcOrd="1" destOrd="0" presId="urn:microsoft.com/office/officeart/2005/8/layout/orgChart1"/>
    <dgm:cxn modelId="{17F69FCB-9D24-4FD7-A9D9-1ECAA92E8192}" type="presParOf" srcId="{AA97F3DC-8C55-4361-84F6-99B66DF10316}" destId="{53C2712B-2FEF-4D88-9DBE-A8158702E646}" srcOrd="0" destOrd="0" presId="urn:microsoft.com/office/officeart/2005/8/layout/orgChart1"/>
    <dgm:cxn modelId="{A5A67E19-D21E-4C5A-9A9F-F5701433ED37}" type="presParOf" srcId="{53C2712B-2FEF-4D88-9DBE-A8158702E646}" destId="{71BF0061-02A1-46A0-9D29-A7BCD751D785}" srcOrd="0" destOrd="0" presId="urn:microsoft.com/office/officeart/2005/8/layout/orgChart1"/>
    <dgm:cxn modelId="{07748960-C913-420E-8F46-A01DE9CAF2E3}" type="presParOf" srcId="{53C2712B-2FEF-4D88-9DBE-A8158702E646}" destId="{61D6DE58-836E-4F16-81D4-02E2773381E8}" srcOrd="1" destOrd="0" presId="urn:microsoft.com/office/officeart/2005/8/layout/orgChart1"/>
    <dgm:cxn modelId="{6AC3FA86-53F1-43E8-87D5-083507E705D8}" type="presParOf" srcId="{AA97F3DC-8C55-4361-84F6-99B66DF10316}" destId="{D8B27033-2E79-41C6-8880-78674E5D28E9}" srcOrd="1" destOrd="0" presId="urn:microsoft.com/office/officeart/2005/8/layout/orgChart1"/>
    <dgm:cxn modelId="{0C0C4610-3CB9-4C9D-BC60-661CFF3CCCE8}" type="presParOf" srcId="{AA97F3DC-8C55-4361-84F6-99B66DF10316}" destId="{49263D04-568D-484B-A06F-BA2B5D6AFB17}" srcOrd="2" destOrd="0" presId="urn:microsoft.com/office/officeart/2005/8/layout/orgChart1"/>
    <dgm:cxn modelId="{9A7CCED7-EFEB-4AF4-AFDB-FAD1A111A6F9}" type="presParOf" srcId="{4ECDE8A0-7443-4442-8B3A-E50FCD5245D9}" destId="{948604C6-FA97-4E7A-86A0-9C3CBBA3AB17}" srcOrd="2" destOrd="0" presId="urn:microsoft.com/office/officeart/2005/8/layout/orgChart1"/>
    <dgm:cxn modelId="{14796952-C582-49FC-9D55-523FC816AB1A}" type="presParOf" srcId="{4ECDE8A0-7443-4442-8B3A-E50FCD5245D9}" destId="{D698EC15-6D85-4C72-8E10-7016905214C6}" srcOrd="3" destOrd="0" presId="urn:microsoft.com/office/officeart/2005/8/layout/orgChart1"/>
    <dgm:cxn modelId="{6EEF6123-7FBA-4546-A897-CF62EBDAD037}" type="presParOf" srcId="{D698EC15-6D85-4C72-8E10-7016905214C6}" destId="{063AFC11-AAE8-4FBF-A312-3FE97FD66465}" srcOrd="0" destOrd="0" presId="urn:microsoft.com/office/officeart/2005/8/layout/orgChart1"/>
    <dgm:cxn modelId="{32F41CAF-B591-4FAF-BEE6-7AAFF09E8D36}" type="presParOf" srcId="{063AFC11-AAE8-4FBF-A312-3FE97FD66465}" destId="{05D0286C-B855-4DDF-BC8C-DBC39D93D2CC}" srcOrd="0" destOrd="0" presId="urn:microsoft.com/office/officeart/2005/8/layout/orgChart1"/>
    <dgm:cxn modelId="{58701DAC-47D4-49DF-959F-CA66EBE61E1B}" type="presParOf" srcId="{063AFC11-AAE8-4FBF-A312-3FE97FD66465}" destId="{D5957229-AA2E-4789-B6EF-593EC2DDFDE4}" srcOrd="1" destOrd="0" presId="urn:microsoft.com/office/officeart/2005/8/layout/orgChart1"/>
    <dgm:cxn modelId="{AC71529B-2D19-4FE4-A63B-1E6EBCF59E9A}" type="presParOf" srcId="{D698EC15-6D85-4C72-8E10-7016905214C6}" destId="{DE909D88-935A-4FF3-B4F7-4B12AF21A0E9}" srcOrd="1" destOrd="0" presId="urn:microsoft.com/office/officeart/2005/8/layout/orgChart1"/>
    <dgm:cxn modelId="{8181724A-76AF-4EA4-AA40-8007A14BB203}" type="presParOf" srcId="{DE909D88-935A-4FF3-B4F7-4B12AF21A0E9}" destId="{D8A3BA5B-4C4F-486D-965C-F9754C17FED1}" srcOrd="0" destOrd="0" presId="urn:microsoft.com/office/officeart/2005/8/layout/orgChart1"/>
    <dgm:cxn modelId="{39D83C33-7ADD-4695-A12C-4499A4F895A2}" type="presParOf" srcId="{DE909D88-935A-4FF3-B4F7-4B12AF21A0E9}" destId="{C95C5985-FE74-4C91-8080-170D775DE1EB}" srcOrd="1" destOrd="0" presId="urn:microsoft.com/office/officeart/2005/8/layout/orgChart1"/>
    <dgm:cxn modelId="{903AE070-0BEB-4FDF-ADDE-5BE127D01A8E}" type="presParOf" srcId="{C95C5985-FE74-4C91-8080-170D775DE1EB}" destId="{68054085-F9F8-4CA8-9800-9A3016D6A2D2}" srcOrd="0" destOrd="0" presId="urn:microsoft.com/office/officeart/2005/8/layout/orgChart1"/>
    <dgm:cxn modelId="{1C1456C5-DA21-4A17-81AA-FE268D2056DF}" type="presParOf" srcId="{68054085-F9F8-4CA8-9800-9A3016D6A2D2}" destId="{934E546C-1588-4F8F-AC83-591D7A3337C0}" srcOrd="0" destOrd="0" presId="urn:microsoft.com/office/officeart/2005/8/layout/orgChart1"/>
    <dgm:cxn modelId="{D3439F87-1672-49C1-B34F-337F08E45242}" type="presParOf" srcId="{68054085-F9F8-4CA8-9800-9A3016D6A2D2}" destId="{617B39D7-F81E-4ABC-AC3E-731A3F5E48F2}" srcOrd="1" destOrd="0" presId="urn:microsoft.com/office/officeart/2005/8/layout/orgChart1"/>
    <dgm:cxn modelId="{E49DFEA3-9D63-41FA-9989-80543C70DA41}" type="presParOf" srcId="{C95C5985-FE74-4C91-8080-170D775DE1EB}" destId="{4E9038C7-A7C2-4B36-A92F-FE01C58499E2}" srcOrd="1" destOrd="0" presId="urn:microsoft.com/office/officeart/2005/8/layout/orgChart1"/>
    <dgm:cxn modelId="{28D59F50-F5DC-4DF7-AF62-F579AEC448E2}" type="presParOf" srcId="{C95C5985-FE74-4C91-8080-170D775DE1EB}" destId="{43C8CA6E-B59A-4129-AEF3-D7FF0168EC44}" srcOrd="2" destOrd="0" presId="urn:microsoft.com/office/officeart/2005/8/layout/orgChart1"/>
    <dgm:cxn modelId="{573C806B-B8A8-4507-8F97-76A217D40B31}" type="presParOf" srcId="{DE909D88-935A-4FF3-B4F7-4B12AF21A0E9}" destId="{5886D27B-EB69-4C4A-9CA8-6AA49D75B689}" srcOrd="2" destOrd="0" presId="urn:microsoft.com/office/officeart/2005/8/layout/orgChart1"/>
    <dgm:cxn modelId="{0816AD96-7F42-40D0-BF2D-1609370133B4}" type="presParOf" srcId="{DE909D88-935A-4FF3-B4F7-4B12AF21A0E9}" destId="{2DCA1749-A403-4B59-9839-D4F091E67353}" srcOrd="3" destOrd="0" presId="urn:microsoft.com/office/officeart/2005/8/layout/orgChart1"/>
    <dgm:cxn modelId="{4DEF53F8-075D-490A-903B-538AF1D6DE2E}" type="presParOf" srcId="{2DCA1749-A403-4B59-9839-D4F091E67353}" destId="{0B396B5D-09C5-42AC-B992-CD1ECD111EBA}" srcOrd="0" destOrd="0" presId="urn:microsoft.com/office/officeart/2005/8/layout/orgChart1"/>
    <dgm:cxn modelId="{62A6AE73-1E8D-4BB8-906B-E1C88AB79712}" type="presParOf" srcId="{0B396B5D-09C5-42AC-B992-CD1ECD111EBA}" destId="{DFAC134C-9345-4B92-811B-78A8C090C40C}" srcOrd="0" destOrd="0" presId="urn:microsoft.com/office/officeart/2005/8/layout/orgChart1"/>
    <dgm:cxn modelId="{D201093B-FC5A-4607-8026-92FC16EF2441}" type="presParOf" srcId="{0B396B5D-09C5-42AC-B992-CD1ECD111EBA}" destId="{44D99AFA-9D6E-4083-9541-DD4F24C19C55}" srcOrd="1" destOrd="0" presId="urn:microsoft.com/office/officeart/2005/8/layout/orgChart1"/>
    <dgm:cxn modelId="{147503A2-FA9A-44AD-B0BC-85D2FD377F7C}" type="presParOf" srcId="{2DCA1749-A403-4B59-9839-D4F091E67353}" destId="{8BDD9960-F1EA-44BA-A843-352B1FF077E6}" srcOrd="1" destOrd="0" presId="urn:microsoft.com/office/officeart/2005/8/layout/orgChart1"/>
    <dgm:cxn modelId="{AFB30272-07DC-4187-8DDB-1F8887D0D609}" type="presParOf" srcId="{2DCA1749-A403-4B59-9839-D4F091E67353}" destId="{1838B4D4-D99C-4F69-AA17-365A183864C3}" srcOrd="2" destOrd="0" presId="urn:microsoft.com/office/officeart/2005/8/layout/orgChart1"/>
    <dgm:cxn modelId="{7492033C-5DA5-434A-B2A9-756556FBE999}" type="presParOf" srcId="{DE909D88-935A-4FF3-B4F7-4B12AF21A0E9}" destId="{F52A28B4-435D-4D0D-B980-03E2127098DD}" srcOrd="4" destOrd="0" presId="urn:microsoft.com/office/officeart/2005/8/layout/orgChart1"/>
    <dgm:cxn modelId="{F7A158B6-E2AE-4550-ADA6-2438BFC32768}" type="presParOf" srcId="{DE909D88-935A-4FF3-B4F7-4B12AF21A0E9}" destId="{5EBD9D03-BA4A-4BB8-8B68-B0F7C470C173}" srcOrd="5" destOrd="0" presId="urn:microsoft.com/office/officeart/2005/8/layout/orgChart1"/>
    <dgm:cxn modelId="{6C645B36-6511-4AC8-8BE8-AB63022C74ED}" type="presParOf" srcId="{5EBD9D03-BA4A-4BB8-8B68-B0F7C470C173}" destId="{6F640BE5-6917-43BF-A90E-AB845E1983F9}" srcOrd="0" destOrd="0" presId="urn:microsoft.com/office/officeart/2005/8/layout/orgChart1"/>
    <dgm:cxn modelId="{03E2386A-B6C5-42F4-AAA8-26086C79766F}" type="presParOf" srcId="{6F640BE5-6917-43BF-A90E-AB845E1983F9}" destId="{F88BA74C-0DBC-4D03-8A85-F38B88260784}" srcOrd="0" destOrd="0" presId="urn:microsoft.com/office/officeart/2005/8/layout/orgChart1"/>
    <dgm:cxn modelId="{7DA87581-5AA3-445C-BFAA-F99952CC5CFA}" type="presParOf" srcId="{6F640BE5-6917-43BF-A90E-AB845E1983F9}" destId="{39DA989D-A0B5-4C42-B560-02A9F21BE8DF}" srcOrd="1" destOrd="0" presId="urn:microsoft.com/office/officeart/2005/8/layout/orgChart1"/>
    <dgm:cxn modelId="{24B77E99-A559-44E5-B8D9-8195122C3C3C}" type="presParOf" srcId="{5EBD9D03-BA4A-4BB8-8B68-B0F7C470C173}" destId="{397B49C5-53AE-49DA-BC7D-4671947D38B0}" srcOrd="1" destOrd="0" presId="urn:microsoft.com/office/officeart/2005/8/layout/orgChart1"/>
    <dgm:cxn modelId="{B10E9D16-C89E-451F-825E-5F98B2AEF000}" type="presParOf" srcId="{5EBD9D03-BA4A-4BB8-8B68-B0F7C470C173}" destId="{1D94ECA9-3D98-401D-82E8-36FF38153993}" srcOrd="2" destOrd="0" presId="urn:microsoft.com/office/officeart/2005/8/layout/orgChart1"/>
    <dgm:cxn modelId="{FFFCE13D-684D-4AD0-B0B7-9154D038392B}" type="presParOf" srcId="{D698EC15-6D85-4C72-8E10-7016905214C6}" destId="{1D274274-5C00-4CFF-8163-92E6948F5918}" srcOrd="2" destOrd="0" presId="urn:microsoft.com/office/officeart/2005/8/layout/orgChart1"/>
    <dgm:cxn modelId="{8CF48254-13AD-4CA9-8238-1F4C694BAB32}" type="presParOf" srcId="{9061068B-5E61-4001-A949-DE42C8650396}" destId="{C9A9C6A8-3A55-4287-92C8-AB64999A6334}" srcOrd="2" destOrd="0" presId="urn:microsoft.com/office/officeart/2005/8/layout/orgChart1"/>
    <dgm:cxn modelId="{2098B8E2-4BA0-4D97-9B70-BF64F5C21E9B}" type="presParOf" srcId="{CA3A2FB8-9B4A-4A15-9365-4CA6FCB1D07D}" destId="{930AAC2C-4F87-44CB-9215-8905242B2FF8}" srcOrd="6" destOrd="0" presId="urn:microsoft.com/office/officeart/2005/8/layout/orgChart1"/>
    <dgm:cxn modelId="{A72A0DC3-B171-4EA9-A1AC-37B851457BC1}" type="presParOf" srcId="{CA3A2FB8-9B4A-4A15-9365-4CA6FCB1D07D}" destId="{6858195D-2169-43E3-B713-17F6C06607EA}" srcOrd="7" destOrd="0" presId="urn:microsoft.com/office/officeart/2005/8/layout/orgChart1"/>
    <dgm:cxn modelId="{0D7977EC-1043-4D63-A79B-E70F567C2274}" type="presParOf" srcId="{6858195D-2169-43E3-B713-17F6C06607EA}" destId="{93DA9155-BD89-45A3-B823-22F64AE34849}" srcOrd="0" destOrd="0" presId="urn:microsoft.com/office/officeart/2005/8/layout/orgChart1"/>
    <dgm:cxn modelId="{88A52C12-BF2E-4C75-854D-41C9E5264425}" type="presParOf" srcId="{93DA9155-BD89-45A3-B823-22F64AE34849}" destId="{9E9594D7-D905-4067-8050-4899B4EC2BF8}" srcOrd="0" destOrd="0" presId="urn:microsoft.com/office/officeart/2005/8/layout/orgChart1"/>
    <dgm:cxn modelId="{87D9FF4D-972D-4409-8C01-93B009AD587D}" type="presParOf" srcId="{93DA9155-BD89-45A3-B823-22F64AE34849}" destId="{1349FBA7-8929-457E-90D6-DCF5F7E0BB6A}" srcOrd="1" destOrd="0" presId="urn:microsoft.com/office/officeart/2005/8/layout/orgChart1"/>
    <dgm:cxn modelId="{744D67FC-A954-4676-AAF2-A435C0FB367F}" type="presParOf" srcId="{6858195D-2169-43E3-B713-17F6C06607EA}" destId="{9F5589C2-6751-40D3-9555-82DD52116ED8}" srcOrd="1" destOrd="0" presId="urn:microsoft.com/office/officeart/2005/8/layout/orgChart1"/>
    <dgm:cxn modelId="{CF70D0BB-4EB5-4220-91BA-165F3825B391}" type="presParOf" srcId="{9F5589C2-6751-40D3-9555-82DD52116ED8}" destId="{2AA35063-7B32-411D-A988-439CD6ADB832}" srcOrd="0" destOrd="0" presId="urn:microsoft.com/office/officeart/2005/8/layout/orgChart1"/>
    <dgm:cxn modelId="{5285C5FA-D76A-43C5-B957-85BE522B9DDE}" type="presParOf" srcId="{9F5589C2-6751-40D3-9555-82DD52116ED8}" destId="{9496A395-BFF4-4425-83CC-2EA6329570F8}" srcOrd="1" destOrd="0" presId="urn:microsoft.com/office/officeart/2005/8/layout/orgChart1"/>
    <dgm:cxn modelId="{B9EC319F-4CF6-4AAF-A9B4-88796C9F00D7}" type="presParOf" srcId="{9496A395-BFF4-4425-83CC-2EA6329570F8}" destId="{2066C89F-084F-4D2B-8FEF-84F8A50A0914}" srcOrd="0" destOrd="0" presId="urn:microsoft.com/office/officeart/2005/8/layout/orgChart1"/>
    <dgm:cxn modelId="{FCBE0DBB-B41F-4423-ADFA-3E9487499087}" type="presParOf" srcId="{2066C89F-084F-4D2B-8FEF-84F8A50A0914}" destId="{090B69C1-DD65-47F2-8C9D-74DCE760F18F}" srcOrd="0" destOrd="0" presId="urn:microsoft.com/office/officeart/2005/8/layout/orgChart1"/>
    <dgm:cxn modelId="{61B9CE38-AC84-4E44-8711-E7E313000684}" type="presParOf" srcId="{2066C89F-084F-4D2B-8FEF-84F8A50A0914}" destId="{AB813169-5431-4A73-8DD3-F687BA70C3EB}" srcOrd="1" destOrd="0" presId="urn:microsoft.com/office/officeart/2005/8/layout/orgChart1"/>
    <dgm:cxn modelId="{A3C936AA-970B-458E-BE15-7F4AC74FD68D}" type="presParOf" srcId="{9496A395-BFF4-4425-83CC-2EA6329570F8}" destId="{4A8CFDCF-F05D-48CF-A1C2-E4EC76B40401}" srcOrd="1" destOrd="0" presId="urn:microsoft.com/office/officeart/2005/8/layout/orgChart1"/>
    <dgm:cxn modelId="{6E7E262B-6FD9-41D1-BC47-33801B555232}" type="presParOf" srcId="{9496A395-BFF4-4425-83CC-2EA6329570F8}" destId="{8FD098CD-0C85-493B-B4F1-3C8B3B93CB14}" srcOrd="2" destOrd="0" presId="urn:microsoft.com/office/officeart/2005/8/layout/orgChart1"/>
    <dgm:cxn modelId="{248B0F0B-0CB7-4C4F-9474-18C77083AD5D}" type="presParOf" srcId="{9F5589C2-6751-40D3-9555-82DD52116ED8}" destId="{93FC7686-754D-4533-BA57-56CB8A7F1EFE}" srcOrd="2" destOrd="0" presId="urn:microsoft.com/office/officeart/2005/8/layout/orgChart1"/>
    <dgm:cxn modelId="{BD3B7489-7BA2-4500-8F5A-EE41132CF5DA}" type="presParOf" srcId="{9F5589C2-6751-40D3-9555-82DD52116ED8}" destId="{F30D2BD2-48E7-49C4-A11F-049A664C5FA5}" srcOrd="3" destOrd="0" presId="urn:microsoft.com/office/officeart/2005/8/layout/orgChart1"/>
    <dgm:cxn modelId="{D9F015F2-DDC1-4DED-855D-E48DF498D85F}" type="presParOf" srcId="{F30D2BD2-48E7-49C4-A11F-049A664C5FA5}" destId="{120C44C4-551B-4AC1-BA35-375195BC2437}" srcOrd="0" destOrd="0" presId="urn:microsoft.com/office/officeart/2005/8/layout/orgChart1"/>
    <dgm:cxn modelId="{05644F09-3E7D-4057-A2D0-87B40817410A}" type="presParOf" srcId="{120C44C4-551B-4AC1-BA35-375195BC2437}" destId="{1395E5B5-97B2-4B23-90EB-4F445D807C76}" srcOrd="0" destOrd="0" presId="urn:microsoft.com/office/officeart/2005/8/layout/orgChart1"/>
    <dgm:cxn modelId="{FF9382AF-FAD6-4A5D-B44B-82BA7ED41995}" type="presParOf" srcId="{120C44C4-551B-4AC1-BA35-375195BC2437}" destId="{A0FDA03B-668B-4EE9-8346-F07749082E3B}" srcOrd="1" destOrd="0" presId="urn:microsoft.com/office/officeart/2005/8/layout/orgChart1"/>
    <dgm:cxn modelId="{4A5EA5AF-9587-450E-9697-5B13576A5D58}" type="presParOf" srcId="{F30D2BD2-48E7-49C4-A11F-049A664C5FA5}" destId="{2DEBB7EF-5B56-4AEA-AC81-9150F294C13F}" srcOrd="1" destOrd="0" presId="urn:microsoft.com/office/officeart/2005/8/layout/orgChart1"/>
    <dgm:cxn modelId="{F189083D-7E0C-43EE-ADD9-FF045FC8176F}" type="presParOf" srcId="{F30D2BD2-48E7-49C4-A11F-049A664C5FA5}" destId="{1936EF58-4A9B-4BCC-8999-702345F6A1EE}" srcOrd="2" destOrd="0" presId="urn:microsoft.com/office/officeart/2005/8/layout/orgChart1"/>
    <dgm:cxn modelId="{EC3A01B5-8760-48DE-B2B8-FE71C6189F35}" type="presParOf" srcId="{9F5589C2-6751-40D3-9555-82DD52116ED8}" destId="{0C3761DC-E783-4F7C-A179-D76A846F0DCC}" srcOrd="4" destOrd="0" presId="urn:microsoft.com/office/officeart/2005/8/layout/orgChart1"/>
    <dgm:cxn modelId="{F47F75FF-E34C-4BC4-8C0B-B63051E776A6}" type="presParOf" srcId="{9F5589C2-6751-40D3-9555-82DD52116ED8}" destId="{BCBCA07F-E03D-4937-A287-1343177E0086}" srcOrd="5" destOrd="0" presId="urn:microsoft.com/office/officeart/2005/8/layout/orgChart1"/>
    <dgm:cxn modelId="{256FBEC2-52CA-4942-8919-BE861D74F148}" type="presParOf" srcId="{BCBCA07F-E03D-4937-A287-1343177E0086}" destId="{C1D842FD-4588-467E-89B1-83210C287F82}" srcOrd="0" destOrd="0" presId="urn:microsoft.com/office/officeart/2005/8/layout/orgChart1"/>
    <dgm:cxn modelId="{266F82A9-B0E7-4BDC-B8DC-36B48A67E165}" type="presParOf" srcId="{C1D842FD-4588-467E-89B1-83210C287F82}" destId="{C8D0967A-ECB2-462B-BC1E-E680744D94BE}" srcOrd="0" destOrd="0" presId="urn:microsoft.com/office/officeart/2005/8/layout/orgChart1"/>
    <dgm:cxn modelId="{F46D4CFB-7457-43F0-8232-FDA519A94011}" type="presParOf" srcId="{C1D842FD-4588-467E-89B1-83210C287F82}" destId="{BC62A0C9-7F99-45AB-9E9E-4AE7575EB1FF}" srcOrd="1" destOrd="0" presId="urn:microsoft.com/office/officeart/2005/8/layout/orgChart1"/>
    <dgm:cxn modelId="{2DE1BB72-106D-411C-A8BA-B47C3F8B22B1}" type="presParOf" srcId="{BCBCA07F-E03D-4937-A287-1343177E0086}" destId="{3A52F064-472F-4C9F-B0D2-6B636527CB93}" srcOrd="1" destOrd="0" presId="urn:microsoft.com/office/officeart/2005/8/layout/orgChart1"/>
    <dgm:cxn modelId="{B01E77A1-174D-464B-B2C0-E44D24CC4D3E}" type="presParOf" srcId="{BCBCA07F-E03D-4937-A287-1343177E0086}" destId="{0A336EC3-7E7B-42B6-A9E8-4FBB98827F7F}" srcOrd="2" destOrd="0" presId="urn:microsoft.com/office/officeart/2005/8/layout/orgChart1"/>
    <dgm:cxn modelId="{114C6280-1467-4A49-B174-B558E16DD099}" type="presParOf" srcId="{6858195D-2169-43E3-B713-17F6C06607EA}" destId="{AF8ED64C-72C2-4C64-B18F-5C6087B4CB98}" srcOrd="2" destOrd="0" presId="urn:microsoft.com/office/officeart/2005/8/layout/orgChart1"/>
    <dgm:cxn modelId="{35E6C0C8-76E6-4357-89F8-7FFA93847AAE}" type="presParOf" srcId="{CA3A2FB8-9B4A-4A15-9365-4CA6FCB1D07D}" destId="{49A1DBA0-17B2-4360-9D13-A2B24A282C22}" srcOrd="8" destOrd="0" presId="urn:microsoft.com/office/officeart/2005/8/layout/orgChart1"/>
    <dgm:cxn modelId="{869812BF-0B6C-4CD7-B000-CB4837A14D7F}" type="presParOf" srcId="{CA3A2FB8-9B4A-4A15-9365-4CA6FCB1D07D}" destId="{C246D902-2987-49DD-833E-2A851FD8AF28}" srcOrd="9" destOrd="0" presId="urn:microsoft.com/office/officeart/2005/8/layout/orgChart1"/>
    <dgm:cxn modelId="{4426D601-B27B-43A0-9EAA-D9ECED044FAD}" type="presParOf" srcId="{C246D902-2987-49DD-833E-2A851FD8AF28}" destId="{AB4D7706-94D1-42B7-BDED-8CC79BA99FC1}" srcOrd="0" destOrd="0" presId="urn:microsoft.com/office/officeart/2005/8/layout/orgChart1"/>
    <dgm:cxn modelId="{5F4A23CC-AE92-4793-ADF6-D3AFC519F4DF}" type="presParOf" srcId="{AB4D7706-94D1-42B7-BDED-8CC79BA99FC1}" destId="{858910D4-5F83-40B2-803D-E4007957FE2A}" srcOrd="0" destOrd="0" presId="urn:microsoft.com/office/officeart/2005/8/layout/orgChart1"/>
    <dgm:cxn modelId="{35070E03-1157-41FE-8AAF-4B9EE4C4FFE4}" type="presParOf" srcId="{AB4D7706-94D1-42B7-BDED-8CC79BA99FC1}" destId="{75CE04A8-F441-4D25-8A23-1214AA8C1BCC}" srcOrd="1" destOrd="0" presId="urn:microsoft.com/office/officeart/2005/8/layout/orgChart1"/>
    <dgm:cxn modelId="{994601AC-568C-47C9-8B39-A6513BDDAF8E}" type="presParOf" srcId="{C246D902-2987-49DD-833E-2A851FD8AF28}" destId="{ABFC56CE-A006-4C04-91AB-7C734CDCCD92}" srcOrd="1" destOrd="0" presId="urn:microsoft.com/office/officeart/2005/8/layout/orgChart1"/>
    <dgm:cxn modelId="{F5A5FAC0-158F-4AD7-A1F0-2DED0BBCC1DE}" type="presParOf" srcId="{C246D902-2987-49DD-833E-2A851FD8AF28}" destId="{A9734207-59F7-4CE6-A343-0A044FCFBD16}" srcOrd="2" destOrd="0" presId="urn:microsoft.com/office/officeart/2005/8/layout/orgChart1"/>
    <dgm:cxn modelId="{35711AB7-8714-4428-B71F-BB294F9459F4}" type="presParOf" srcId="{CA3A2FB8-9B4A-4A15-9365-4CA6FCB1D07D}" destId="{A9B87389-88BD-4EC0-8D4A-9C67641D6F35}" srcOrd="10" destOrd="0" presId="urn:microsoft.com/office/officeart/2005/8/layout/orgChart1"/>
    <dgm:cxn modelId="{FB93B52F-7850-4653-A97A-3AEC8888A800}" type="presParOf" srcId="{CA3A2FB8-9B4A-4A15-9365-4CA6FCB1D07D}" destId="{4E90339C-2586-4145-B45B-7B9F18F1AE94}" srcOrd="11" destOrd="0" presId="urn:microsoft.com/office/officeart/2005/8/layout/orgChart1"/>
    <dgm:cxn modelId="{8BA9CD4B-6F0A-4234-B9B7-9DAAC4C0EDBA}" type="presParOf" srcId="{4E90339C-2586-4145-B45B-7B9F18F1AE94}" destId="{3B10D7D8-B67F-4591-86EA-4C640BAF4E45}" srcOrd="0" destOrd="0" presId="urn:microsoft.com/office/officeart/2005/8/layout/orgChart1"/>
    <dgm:cxn modelId="{1AF7369B-071A-4905-B024-C38C225C0890}" type="presParOf" srcId="{3B10D7D8-B67F-4591-86EA-4C640BAF4E45}" destId="{0F7E6212-C231-4148-A02F-696FA16A07E8}" srcOrd="0" destOrd="0" presId="urn:microsoft.com/office/officeart/2005/8/layout/orgChart1"/>
    <dgm:cxn modelId="{27E64EB5-4013-47CE-BD3F-E57132F0BA8B}" type="presParOf" srcId="{3B10D7D8-B67F-4591-86EA-4C640BAF4E45}" destId="{6DE3673F-40BF-4607-8988-BCB4DC69842F}" srcOrd="1" destOrd="0" presId="urn:microsoft.com/office/officeart/2005/8/layout/orgChart1"/>
    <dgm:cxn modelId="{29FD72E9-F1E3-412E-8E1E-D75D46C46AD2}" type="presParOf" srcId="{4E90339C-2586-4145-B45B-7B9F18F1AE94}" destId="{9AA9520F-0356-4305-9B0E-75EC91FD42A8}" srcOrd="1" destOrd="0" presId="urn:microsoft.com/office/officeart/2005/8/layout/orgChart1"/>
    <dgm:cxn modelId="{1EC2D979-2D3B-4241-B873-EB44CD748569}" type="presParOf" srcId="{9AA9520F-0356-4305-9B0E-75EC91FD42A8}" destId="{A02DAEED-13D8-48ED-B167-213577590732}" srcOrd="0" destOrd="0" presId="urn:microsoft.com/office/officeart/2005/8/layout/orgChart1"/>
    <dgm:cxn modelId="{A2A8A39A-8D45-4FF9-AC57-9CD4359D24AD}" type="presParOf" srcId="{9AA9520F-0356-4305-9B0E-75EC91FD42A8}" destId="{F46AFDEA-9C48-4306-9F8B-FC93F5D44E6A}" srcOrd="1" destOrd="0" presId="urn:microsoft.com/office/officeart/2005/8/layout/orgChart1"/>
    <dgm:cxn modelId="{21C83A63-E1F4-4B91-BA38-7A84E1B16F9B}" type="presParOf" srcId="{F46AFDEA-9C48-4306-9F8B-FC93F5D44E6A}" destId="{67BFA7D3-5777-4F22-B28D-F549E1C7968C}" srcOrd="0" destOrd="0" presId="urn:microsoft.com/office/officeart/2005/8/layout/orgChart1"/>
    <dgm:cxn modelId="{5DC7E6E4-D419-4F85-B31F-707C58AE926A}" type="presParOf" srcId="{67BFA7D3-5777-4F22-B28D-F549E1C7968C}" destId="{CAE63C8A-E9F3-4A92-9822-599CCFBCCA09}" srcOrd="0" destOrd="0" presId="urn:microsoft.com/office/officeart/2005/8/layout/orgChart1"/>
    <dgm:cxn modelId="{B63201F9-0607-4582-91BE-320A8400B4FA}" type="presParOf" srcId="{67BFA7D3-5777-4F22-B28D-F549E1C7968C}" destId="{557C1BCD-CEB4-4DD0-AC33-A45274000D21}" srcOrd="1" destOrd="0" presId="urn:microsoft.com/office/officeart/2005/8/layout/orgChart1"/>
    <dgm:cxn modelId="{9F8EEBD4-803C-485D-A73D-A01A0C2EFA92}" type="presParOf" srcId="{F46AFDEA-9C48-4306-9F8B-FC93F5D44E6A}" destId="{6D38F1F8-33FF-4F9E-8A7E-8DFEF314CAE8}" srcOrd="1" destOrd="0" presId="urn:microsoft.com/office/officeart/2005/8/layout/orgChart1"/>
    <dgm:cxn modelId="{4140573B-A086-4A51-BC82-59D78B4A8915}" type="presParOf" srcId="{F46AFDEA-9C48-4306-9F8B-FC93F5D44E6A}" destId="{9F0DF466-C3FF-4088-8588-1309B7FF37A9}" srcOrd="2" destOrd="0" presId="urn:microsoft.com/office/officeart/2005/8/layout/orgChart1"/>
    <dgm:cxn modelId="{9ABABDDB-1696-4D1A-A25C-F7707D8EED75}" type="presParOf" srcId="{9AA9520F-0356-4305-9B0E-75EC91FD42A8}" destId="{E3942E43-B2B9-4FB3-81E7-E185CF6CEA7B}" srcOrd="2" destOrd="0" presId="urn:microsoft.com/office/officeart/2005/8/layout/orgChart1"/>
    <dgm:cxn modelId="{DDFF1ECB-98D6-4758-B038-AD086C65E426}" type="presParOf" srcId="{9AA9520F-0356-4305-9B0E-75EC91FD42A8}" destId="{7443AF68-8BA4-4CAE-9288-348D85D003D7}" srcOrd="3" destOrd="0" presId="urn:microsoft.com/office/officeart/2005/8/layout/orgChart1"/>
    <dgm:cxn modelId="{09A8C759-EFA7-422A-951E-A2C817A03CF6}" type="presParOf" srcId="{7443AF68-8BA4-4CAE-9288-348D85D003D7}" destId="{D2E361CB-7F24-451F-AA44-ADA21E1948E2}" srcOrd="0" destOrd="0" presId="urn:microsoft.com/office/officeart/2005/8/layout/orgChart1"/>
    <dgm:cxn modelId="{A1B3F5CE-1265-4B52-81B3-B0A898853596}" type="presParOf" srcId="{D2E361CB-7F24-451F-AA44-ADA21E1948E2}" destId="{A767B42F-412F-4AF3-B3A9-8BEA4A80179D}" srcOrd="0" destOrd="0" presId="urn:microsoft.com/office/officeart/2005/8/layout/orgChart1"/>
    <dgm:cxn modelId="{A211E5F2-5CAE-477B-9567-78A5E9D95F46}" type="presParOf" srcId="{D2E361CB-7F24-451F-AA44-ADA21E1948E2}" destId="{E47511B5-FB53-4489-AD42-9C5B73081830}" srcOrd="1" destOrd="0" presId="urn:microsoft.com/office/officeart/2005/8/layout/orgChart1"/>
    <dgm:cxn modelId="{839376A2-EC62-4863-926E-41FFB5D8683B}" type="presParOf" srcId="{7443AF68-8BA4-4CAE-9288-348D85D003D7}" destId="{41682BCB-F257-4C7F-BEA9-29429990CA7E}" srcOrd="1" destOrd="0" presId="urn:microsoft.com/office/officeart/2005/8/layout/orgChart1"/>
    <dgm:cxn modelId="{98E099E9-46CC-4FB8-8A01-D02AF7749259}" type="presParOf" srcId="{7443AF68-8BA4-4CAE-9288-348D85D003D7}" destId="{25BB0DFC-1BD3-401D-B549-E7670D9BD1D2}" srcOrd="2" destOrd="0" presId="urn:microsoft.com/office/officeart/2005/8/layout/orgChart1"/>
    <dgm:cxn modelId="{034E871C-1BF7-47D8-9CDB-CF7156849276}" type="presParOf" srcId="{9AA9520F-0356-4305-9B0E-75EC91FD42A8}" destId="{3B7B938C-E5E1-4230-81D9-600AE82BBCDB}" srcOrd="4" destOrd="0" presId="urn:microsoft.com/office/officeart/2005/8/layout/orgChart1"/>
    <dgm:cxn modelId="{341C7BD0-0C93-4E1D-90F9-A9D485349279}" type="presParOf" srcId="{9AA9520F-0356-4305-9B0E-75EC91FD42A8}" destId="{B986E448-3FB4-4B7B-AE4F-71B7538FDE31}" srcOrd="5" destOrd="0" presId="urn:microsoft.com/office/officeart/2005/8/layout/orgChart1"/>
    <dgm:cxn modelId="{D11EE628-CEBD-4760-991E-9F29E7097727}" type="presParOf" srcId="{B986E448-3FB4-4B7B-AE4F-71B7538FDE31}" destId="{3710A4E4-5844-4E24-BB6A-8B384C99FA0B}" srcOrd="0" destOrd="0" presId="urn:microsoft.com/office/officeart/2005/8/layout/orgChart1"/>
    <dgm:cxn modelId="{61115EDB-1B27-4C7A-BC79-2592E24B6DE2}" type="presParOf" srcId="{3710A4E4-5844-4E24-BB6A-8B384C99FA0B}" destId="{B8060A0E-3FCD-43C1-AB8B-A5A195169603}" srcOrd="0" destOrd="0" presId="urn:microsoft.com/office/officeart/2005/8/layout/orgChart1"/>
    <dgm:cxn modelId="{01C9DA0E-4621-4FA7-9388-A00A758AB358}" type="presParOf" srcId="{3710A4E4-5844-4E24-BB6A-8B384C99FA0B}" destId="{B03BB35A-C9A5-45D5-AD0F-2ECFD9BC2D81}" srcOrd="1" destOrd="0" presId="urn:microsoft.com/office/officeart/2005/8/layout/orgChart1"/>
    <dgm:cxn modelId="{FC42D5AE-ACF1-4946-8819-BC981879173A}" type="presParOf" srcId="{B986E448-3FB4-4B7B-AE4F-71B7538FDE31}" destId="{2B33406E-F41C-4552-AA3A-0AB56043007E}" srcOrd="1" destOrd="0" presId="urn:microsoft.com/office/officeart/2005/8/layout/orgChart1"/>
    <dgm:cxn modelId="{C942C13B-B2AA-42B4-A222-51FF84F3AEAA}" type="presParOf" srcId="{B986E448-3FB4-4B7B-AE4F-71B7538FDE31}" destId="{5B73E959-0393-4CA1-AFC2-D5BB3609CA08}" srcOrd="2" destOrd="0" presId="urn:microsoft.com/office/officeart/2005/8/layout/orgChart1"/>
    <dgm:cxn modelId="{7BD793D8-DBE5-4BCF-9DB5-396F472BFCC7}" type="presParOf" srcId="{4E90339C-2586-4145-B45B-7B9F18F1AE94}" destId="{4E65B679-F696-4DA0-9387-425FDCAD0593}" srcOrd="2" destOrd="0" presId="urn:microsoft.com/office/officeart/2005/8/layout/orgChart1"/>
    <dgm:cxn modelId="{2DF6F92C-DFAC-46CD-95E1-A3137488DD48}" type="presParOf" srcId="{50B3D660-6477-461A-BED9-8EBEB9901966}" destId="{2EA267F8-AC7B-4B2B-9BC7-5A3C5F33D4A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7B938C-E5E1-4230-81D9-600AE82BBCDB}">
      <dsp:nvSpPr>
        <dsp:cNvPr id="0" name=""/>
        <dsp:cNvSpPr/>
      </dsp:nvSpPr>
      <dsp:spPr>
        <a:xfrm>
          <a:off x="6544711" y="1470856"/>
          <a:ext cx="129633" cy="1165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5557"/>
              </a:lnTo>
              <a:lnTo>
                <a:pt x="129633" y="11655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942E43-B2B9-4FB3-81E7-E185CF6CEA7B}">
      <dsp:nvSpPr>
        <dsp:cNvPr id="0" name=""/>
        <dsp:cNvSpPr/>
      </dsp:nvSpPr>
      <dsp:spPr>
        <a:xfrm>
          <a:off x="6544711" y="1470856"/>
          <a:ext cx="129633" cy="7076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7627"/>
              </a:lnTo>
              <a:lnTo>
                <a:pt x="129633" y="7076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2DAEED-13D8-48ED-B167-213577590732}">
      <dsp:nvSpPr>
        <dsp:cNvPr id="0" name=""/>
        <dsp:cNvSpPr/>
      </dsp:nvSpPr>
      <dsp:spPr>
        <a:xfrm>
          <a:off x="6544711" y="1470856"/>
          <a:ext cx="129633" cy="25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560"/>
              </a:lnTo>
              <a:lnTo>
                <a:pt x="129633" y="2565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B87389-88BD-4EC0-8D4A-9C67641D6F35}">
      <dsp:nvSpPr>
        <dsp:cNvPr id="0" name=""/>
        <dsp:cNvSpPr/>
      </dsp:nvSpPr>
      <dsp:spPr>
        <a:xfrm>
          <a:off x="3659646" y="860306"/>
          <a:ext cx="3229037" cy="180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92"/>
              </a:lnTo>
              <a:lnTo>
                <a:pt x="3229037" y="90292"/>
              </a:lnTo>
              <a:lnTo>
                <a:pt x="3229037" y="18058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A1DBA0-17B2-4360-9D13-A2B24A282C22}">
      <dsp:nvSpPr>
        <dsp:cNvPr id="0" name=""/>
        <dsp:cNvSpPr/>
      </dsp:nvSpPr>
      <dsp:spPr>
        <a:xfrm>
          <a:off x="3659646" y="860306"/>
          <a:ext cx="2188522" cy="180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92"/>
              </a:lnTo>
              <a:lnTo>
                <a:pt x="2188522" y="90292"/>
              </a:lnTo>
              <a:lnTo>
                <a:pt x="2188522" y="18058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3761DC-E783-4F7C-A179-D76A846F0DCC}">
      <dsp:nvSpPr>
        <dsp:cNvPr id="0" name=""/>
        <dsp:cNvSpPr/>
      </dsp:nvSpPr>
      <dsp:spPr>
        <a:xfrm>
          <a:off x="4463680" y="1470856"/>
          <a:ext cx="148243" cy="1165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5557"/>
              </a:lnTo>
              <a:lnTo>
                <a:pt x="148243" y="11655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C7686-754D-4533-BA57-56CB8A7F1EFE}">
      <dsp:nvSpPr>
        <dsp:cNvPr id="0" name=""/>
        <dsp:cNvSpPr/>
      </dsp:nvSpPr>
      <dsp:spPr>
        <a:xfrm>
          <a:off x="4463680" y="1470856"/>
          <a:ext cx="138620" cy="7076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7627"/>
              </a:lnTo>
              <a:lnTo>
                <a:pt x="138620" y="7076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A35063-7B32-411D-A988-439CD6ADB832}">
      <dsp:nvSpPr>
        <dsp:cNvPr id="0" name=""/>
        <dsp:cNvSpPr/>
      </dsp:nvSpPr>
      <dsp:spPr>
        <a:xfrm>
          <a:off x="4463680" y="1470856"/>
          <a:ext cx="133529" cy="25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560"/>
              </a:lnTo>
              <a:lnTo>
                <a:pt x="133529" y="2565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0AAC2C-4F87-44CB-9215-8905242B2FF8}">
      <dsp:nvSpPr>
        <dsp:cNvPr id="0" name=""/>
        <dsp:cNvSpPr/>
      </dsp:nvSpPr>
      <dsp:spPr>
        <a:xfrm>
          <a:off x="3659646" y="860306"/>
          <a:ext cx="1148006" cy="180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92"/>
              </a:lnTo>
              <a:lnTo>
                <a:pt x="1148006" y="90292"/>
              </a:lnTo>
              <a:lnTo>
                <a:pt x="1148006" y="18058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2A28B4-435D-4D0D-B980-03E2127098DD}">
      <dsp:nvSpPr>
        <dsp:cNvPr id="0" name=""/>
        <dsp:cNvSpPr/>
      </dsp:nvSpPr>
      <dsp:spPr>
        <a:xfrm>
          <a:off x="3423165" y="2081407"/>
          <a:ext cx="148243" cy="1165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5557"/>
              </a:lnTo>
              <a:lnTo>
                <a:pt x="148243" y="11655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86D27B-EB69-4C4A-9CA8-6AA49D75B689}">
      <dsp:nvSpPr>
        <dsp:cNvPr id="0" name=""/>
        <dsp:cNvSpPr/>
      </dsp:nvSpPr>
      <dsp:spPr>
        <a:xfrm>
          <a:off x="3423165" y="2081407"/>
          <a:ext cx="138620" cy="7076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7627"/>
              </a:lnTo>
              <a:lnTo>
                <a:pt x="138620" y="7076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A3BA5B-4C4F-486D-965C-F9754C17FED1}">
      <dsp:nvSpPr>
        <dsp:cNvPr id="0" name=""/>
        <dsp:cNvSpPr/>
      </dsp:nvSpPr>
      <dsp:spPr>
        <a:xfrm>
          <a:off x="3423165" y="2081407"/>
          <a:ext cx="133529" cy="25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560"/>
              </a:lnTo>
              <a:lnTo>
                <a:pt x="133529" y="2565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8604C6-FA97-4E7A-86A0-9C3CBBA3AB17}">
      <dsp:nvSpPr>
        <dsp:cNvPr id="0" name=""/>
        <dsp:cNvSpPr/>
      </dsp:nvSpPr>
      <dsp:spPr>
        <a:xfrm>
          <a:off x="3246879" y="1470856"/>
          <a:ext cx="520257" cy="180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92"/>
              </a:lnTo>
              <a:lnTo>
                <a:pt x="520257" y="90292"/>
              </a:lnTo>
              <a:lnTo>
                <a:pt x="520257" y="1805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A399D1-6DFE-4BC4-AAB2-0BEBC637E1D9}">
      <dsp:nvSpPr>
        <dsp:cNvPr id="0" name=""/>
        <dsp:cNvSpPr/>
      </dsp:nvSpPr>
      <dsp:spPr>
        <a:xfrm>
          <a:off x="2726622" y="1470856"/>
          <a:ext cx="520257" cy="180585"/>
        </a:xfrm>
        <a:custGeom>
          <a:avLst/>
          <a:gdLst/>
          <a:ahLst/>
          <a:cxnLst/>
          <a:rect l="0" t="0" r="0" b="0"/>
          <a:pathLst>
            <a:path>
              <a:moveTo>
                <a:pt x="520257" y="0"/>
              </a:moveTo>
              <a:lnTo>
                <a:pt x="520257" y="90292"/>
              </a:lnTo>
              <a:lnTo>
                <a:pt x="0" y="90292"/>
              </a:lnTo>
              <a:lnTo>
                <a:pt x="0" y="1805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E749F7-6C67-4389-8EE9-1FFC99DF9D71}">
      <dsp:nvSpPr>
        <dsp:cNvPr id="0" name=""/>
        <dsp:cNvSpPr/>
      </dsp:nvSpPr>
      <dsp:spPr>
        <a:xfrm>
          <a:off x="3246879" y="860306"/>
          <a:ext cx="412766" cy="180585"/>
        </a:xfrm>
        <a:custGeom>
          <a:avLst/>
          <a:gdLst/>
          <a:ahLst/>
          <a:cxnLst/>
          <a:rect l="0" t="0" r="0" b="0"/>
          <a:pathLst>
            <a:path>
              <a:moveTo>
                <a:pt x="412766" y="0"/>
              </a:moveTo>
              <a:lnTo>
                <a:pt x="412766" y="90292"/>
              </a:lnTo>
              <a:lnTo>
                <a:pt x="0" y="90292"/>
              </a:lnTo>
              <a:lnTo>
                <a:pt x="0" y="18058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24CFB0-0C66-4F4A-A88C-732ED06683C5}">
      <dsp:nvSpPr>
        <dsp:cNvPr id="0" name=""/>
        <dsp:cNvSpPr/>
      </dsp:nvSpPr>
      <dsp:spPr>
        <a:xfrm>
          <a:off x="1127152" y="1470856"/>
          <a:ext cx="148243" cy="1165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5557"/>
              </a:lnTo>
              <a:lnTo>
                <a:pt x="148243" y="11655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B82DCA-D2F9-4EF2-A5E6-A10E364F324A}">
      <dsp:nvSpPr>
        <dsp:cNvPr id="0" name=""/>
        <dsp:cNvSpPr/>
      </dsp:nvSpPr>
      <dsp:spPr>
        <a:xfrm>
          <a:off x="1127152" y="1470856"/>
          <a:ext cx="138620" cy="7076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7627"/>
              </a:lnTo>
              <a:lnTo>
                <a:pt x="138620" y="7076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BE6237-697D-4637-B4DE-5678C01EB4E2}">
      <dsp:nvSpPr>
        <dsp:cNvPr id="0" name=""/>
        <dsp:cNvSpPr/>
      </dsp:nvSpPr>
      <dsp:spPr>
        <a:xfrm>
          <a:off x="1127152" y="1470856"/>
          <a:ext cx="133529" cy="25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560"/>
              </a:lnTo>
              <a:lnTo>
                <a:pt x="133529" y="2565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B3D328-BBA4-4709-A8F3-280B2F5213EC}">
      <dsp:nvSpPr>
        <dsp:cNvPr id="0" name=""/>
        <dsp:cNvSpPr/>
      </dsp:nvSpPr>
      <dsp:spPr>
        <a:xfrm>
          <a:off x="1471124" y="860306"/>
          <a:ext cx="2188522" cy="180585"/>
        </a:xfrm>
        <a:custGeom>
          <a:avLst/>
          <a:gdLst/>
          <a:ahLst/>
          <a:cxnLst/>
          <a:rect l="0" t="0" r="0" b="0"/>
          <a:pathLst>
            <a:path>
              <a:moveTo>
                <a:pt x="2188522" y="0"/>
              </a:moveTo>
              <a:lnTo>
                <a:pt x="2188522" y="90292"/>
              </a:lnTo>
              <a:lnTo>
                <a:pt x="0" y="90292"/>
              </a:lnTo>
              <a:lnTo>
                <a:pt x="0" y="18058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1E3E37-45EA-4D52-BF27-92611CA6B958}">
      <dsp:nvSpPr>
        <dsp:cNvPr id="0" name=""/>
        <dsp:cNvSpPr/>
      </dsp:nvSpPr>
      <dsp:spPr>
        <a:xfrm>
          <a:off x="430608" y="860306"/>
          <a:ext cx="3229037" cy="180585"/>
        </a:xfrm>
        <a:custGeom>
          <a:avLst/>
          <a:gdLst/>
          <a:ahLst/>
          <a:cxnLst/>
          <a:rect l="0" t="0" r="0" b="0"/>
          <a:pathLst>
            <a:path>
              <a:moveTo>
                <a:pt x="3229037" y="0"/>
              </a:moveTo>
              <a:lnTo>
                <a:pt x="3229037" y="90292"/>
              </a:lnTo>
              <a:lnTo>
                <a:pt x="0" y="90292"/>
              </a:lnTo>
              <a:lnTo>
                <a:pt x="0" y="18058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E1B8A9-0432-4AB8-9E9B-784776C2BC59}">
      <dsp:nvSpPr>
        <dsp:cNvPr id="0" name=""/>
        <dsp:cNvSpPr/>
      </dsp:nvSpPr>
      <dsp:spPr>
        <a:xfrm>
          <a:off x="3229681" y="430341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index.php</a:t>
          </a:r>
          <a:endParaRPr lang="zh-TW" altLang="en-US" sz="800" kern="1200"/>
        </a:p>
      </dsp:txBody>
      <dsp:txXfrm>
        <a:off x="3229681" y="430341"/>
        <a:ext cx="859930" cy="429965"/>
      </dsp:txXfrm>
    </dsp:sp>
    <dsp:sp modelId="{21C1EF5B-454C-40CD-B907-846DDBFE061D}">
      <dsp:nvSpPr>
        <dsp:cNvPr id="0" name=""/>
        <dsp:cNvSpPr/>
      </dsp:nvSpPr>
      <dsp:spPr>
        <a:xfrm>
          <a:off x="643" y="1040891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i="0" kern="1200"/>
            <a:t>bulletin.php</a:t>
          </a:r>
          <a:endParaRPr lang="zh-TW" altLang="en-US" sz="800" kern="1200"/>
        </a:p>
      </dsp:txBody>
      <dsp:txXfrm>
        <a:off x="643" y="1040891"/>
        <a:ext cx="859930" cy="429965"/>
      </dsp:txXfrm>
    </dsp:sp>
    <dsp:sp modelId="{905E06EC-400B-46F7-A8AD-B65DB7B6B05C}">
      <dsp:nvSpPr>
        <dsp:cNvPr id="0" name=""/>
        <dsp:cNvSpPr/>
      </dsp:nvSpPr>
      <dsp:spPr>
        <a:xfrm>
          <a:off x="1041159" y="1040891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bulletin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_edit.php</a:t>
          </a:r>
          <a:endParaRPr lang="zh-TW" altLang="en-US" sz="800" kern="1200"/>
        </a:p>
      </dsp:txBody>
      <dsp:txXfrm>
        <a:off x="1041159" y="1040891"/>
        <a:ext cx="859930" cy="429965"/>
      </dsp:txXfrm>
    </dsp:sp>
    <dsp:sp modelId="{57F0D7B2-2AC4-4556-A6D1-78820060D74A}">
      <dsp:nvSpPr>
        <dsp:cNvPr id="0" name=""/>
        <dsp:cNvSpPr/>
      </dsp:nvSpPr>
      <dsp:spPr>
        <a:xfrm>
          <a:off x="1260682" y="1512434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bulletin_add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1260682" y="1512434"/>
        <a:ext cx="859930" cy="429965"/>
      </dsp:txXfrm>
    </dsp:sp>
    <dsp:sp modelId="{659F9AE5-903E-4C61-8915-E6F255B1DA99}">
      <dsp:nvSpPr>
        <dsp:cNvPr id="0" name=""/>
        <dsp:cNvSpPr/>
      </dsp:nvSpPr>
      <dsp:spPr>
        <a:xfrm>
          <a:off x="1265772" y="196350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bulletin_del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1265772" y="1963502"/>
        <a:ext cx="859930" cy="429965"/>
      </dsp:txXfrm>
    </dsp:sp>
    <dsp:sp modelId="{BF2BC69B-2921-4B2D-8DB8-24E00ED1AC47}">
      <dsp:nvSpPr>
        <dsp:cNvPr id="0" name=""/>
        <dsp:cNvSpPr/>
      </dsp:nvSpPr>
      <dsp:spPr>
        <a:xfrm>
          <a:off x="1275395" y="242143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bulletin_mdy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1275395" y="2421432"/>
        <a:ext cx="859930" cy="429965"/>
      </dsp:txXfrm>
    </dsp:sp>
    <dsp:sp modelId="{FB8F8172-B536-4344-ADC9-49842D871032}">
      <dsp:nvSpPr>
        <dsp:cNvPr id="0" name=""/>
        <dsp:cNvSpPr/>
      </dsp:nvSpPr>
      <dsp:spPr>
        <a:xfrm>
          <a:off x="2816914" y="1040891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course.php</a:t>
          </a:r>
          <a:endParaRPr lang="zh-TW" altLang="en-US" sz="800" kern="1200"/>
        </a:p>
      </dsp:txBody>
      <dsp:txXfrm>
        <a:off x="2816914" y="1040891"/>
        <a:ext cx="859930" cy="429965"/>
      </dsp:txXfrm>
    </dsp:sp>
    <dsp:sp modelId="{71BF0061-02A1-46A0-9D29-A7BCD751D785}">
      <dsp:nvSpPr>
        <dsp:cNvPr id="0" name=""/>
        <dsp:cNvSpPr/>
      </dsp:nvSpPr>
      <dsp:spPr>
        <a:xfrm>
          <a:off x="2296657" y="165144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message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2296657" y="1651442"/>
        <a:ext cx="859930" cy="429965"/>
      </dsp:txXfrm>
    </dsp:sp>
    <dsp:sp modelId="{05D0286C-B855-4DDF-BC8C-DBC39D93D2CC}">
      <dsp:nvSpPr>
        <dsp:cNvPr id="0" name=""/>
        <dsp:cNvSpPr/>
      </dsp:nvSpPr>
      <dsp:spPr>
        <a:xfrm>
          <a:off x="3337172" y="165144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message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_edit.php</a:t>
          </a:r>
          <a:endParaRPr lang="zh-TW" altLang="en-US" sz="800" kern="1200"/>
        </a:p>
      </dsp:txBody>
      <dsp:txXfrm>
        <a:off x="3337172" y="1651442"/>
        <a:ext cx="859930" cy="429965"/>
      </dsp:txXfrm>
    </dsp:sp>
    <dsp:sp modelId="{934E546C-1588-4F8F-AC83-591D7A3337C0}">
      <dsp:nvSpPr>
        <dsp:cNvPr id="0" name=""/>
        <dsp:cNvSpPr/>
      </dsp:nvSpPr>
      <dsp:spPr>
        <a:xfrm>
          <a:off x="3556695" y="2122984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message_add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3556695" y="2122984"/>
        <a:ext cx="859930" cy="429965"/>
      </dsp:txXfrm>
    </dsp:sp>
    <dsp:sp modelId="{DFAC134C-9345-4B92-811B-78A8C090C40C}">
      <dsp:nvSpPr>
        <dsp:cNvPr id="0" name=""/>
        <dsp:cNvSpPr/>
      </dsp:nvSpPr>
      <dsp:spPr>
        <a:xfrm>
          <a:off x="3561786" y="257405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message_del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3561786" y="2574052"/>
        <a:ext cx="859930" cy="429965"/>
      </dsp:txXfrm>
    </dsp:sp>
    <dsp:sp modelId="{F88BA74C-0DBC-4D03-8A85-F38B88260784}">
      <dsp:nvSpPr>
        <dsp:cNvPr id="0" name=""/>
        <dsp:cNvSpPr/>
      </dsp:nvSpPr>
      <dsp:spPr>
        <a:xfrm>
          <a:off x="3571408" y="303198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message_mdy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3571408" y="3031982"/>
        <a:ext cx="859930" cy="429965"/>
      </dsp:txXfrm>
    </dsp:sp>
    <dsp:sp modelId="{9E9594D7-D905-4067-8050-4899B4EC2BF8}">
      <dsp:nvSpPr>
        <dsp:cNvPr id="0" name=""/>
        <dsp:cNvSpPr/>
      </dsp:nvSpPr>
      <dsp:spPr>
        <a:xfrm>
          <a:off x="4377687" y="1040891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course_edit.php</a:t>
          </a:r>
          <a:endParaRPr lang="zh-TW" altLang="en-US" sz="800" kern="1200"/>
        </a:p>
      </dsp:txBody>
      <dsp:txXfrm>
        <a:off x="4377687" y="1040891"/>
        <a:ext cx="859930" cy="429965"/>
      </dsp:txXfrm>
    </dsp:sp>
    <dsp:sp modelId="{090B69C1-DD65-47F2-8C9D-74DCE760F18F}">
      <dsp:nvSpPr>
        <dsp:cNvPr id="0" name=""/>
        <dsp:cNvSpPr/>
      </dsp:nvSpPr>
      <dsp:spPr>
        <a:xfrm>
          <a:off x="4597210" y="1512434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course_add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4597210" y="1512434"/>
        <a:ext cx="859930" cy="429965"/>
      </dsp:txXfrm>
    </dsp:sp>
    <dsp:sp modelId="{1395E5B5-97B2-4B23-90EB-4F445D807C76}">
      <dsp:nvSpPr>
        <dsp:cNvPr id="0" name=""/>
        <dsp:cNvSpPr/>
      </dsp:nvSpPr>
      <dsp:spPr>
        <a:xfrm>
          <a:off x="4602301" y="196350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course_del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4602301" y="1963502"/>
        <a:ext cx="859930" cy="429965"/>
      </dsp:txXfrm>
    </dsp:sp>
    <dsp:sp modelId="{C8D0967A-ECB2-462B-BC1E-E680744D94BE}">
      <dsp:nvSpPr>
        <dsp:cNvPr id="0" name=""/>
        <dsp:cNvSpPr/>
      </dsp:nvSpPr>
      <dsp:spPr>
        <a:xfrm>
          <a:off x="4611924" y="242143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course_mdy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4611924" y="2421432"/>
        <a:ext cx="859930" cy="429965"/>
      </dsp:txXfrm>
    </dsp:sp>
    <dsp:sp modelId="{858910D4-5F83-40B2-803D-E4007957FE2A}">
      <dsp:nvSpPr>
        <dsp:cNvPr id="0" name=""/>
        <dsp:cNvSpPr/>
      </dsp:nvSpPr>
      <dsp:spPr>
        <a:xfrm>
          <a:off x="5418203" y="1040891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my_course.php</a:t>
          </a:r>
          <a:endParaRPr lang="zh-TW" altLang="en-US" sz="800" kern="1200"/>
        </a:p>
      </dsp:txBody>
      <dsp:txXfrm>
        <a:off x="5418203" y="1040891"/>
        <a:ext cx="859930" cy="429965"/>
      </dsp:txXfrm>
    </dsp:sp>
    <dsp:sp modelId="{0F7E6212-C231-4148-A02F-696FA16A07E8}">
      <dsp:nvSpPr>
        <dsp:cNvPr id="0" name=""/>
        <dsp:cNvSpPr/>
      </dsp:nvSpPr>
      <dsp:spPr>
        <a:xfrm>
          <a:off x="6458718" y="1040891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my_course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_edit.php</a:t>
          </a:r>
          <a:endParaRPr lang="zh-TW" altLang="en-US" sz="800" kern="1200"/>
        </a:p>
      </dsp:txBody>
      <dsp:txXfrm>
        <a:off x="6458718" y="1040891"/>
        <a:ext cx="859930" cy="429965"/>
      </dsp:txXfrm>
    </dsp:sp>
    <dsp:sp modelId="{CAE63C8A-E9F3-4A92-9822-599CCFBCCA09}">
      <dsp:nvSpPr>
        <dsp:cNvPr id="0" name=""/>
        <dsp:cNvSpPr/>
      </dsp:nvSpPr>
      <dsp:spPr>
        <a:xfrm>
          <a:off x="6674344" y="1512434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course_add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6674344" y="1512434"/>
        <a:ext cx="859930" cy="429965"/>
      </dsp:txXfrm>
    </dsp:sp>
    <dsp:sp modelId="{A767B42F-412F-4AF3-B3A9-8BEA4A80179D}">
      <dsp:nvSpPr>
        <dsp:cNvPr id="0" name=""/>
        <dsp:cNvSpPr/>
      </dsp:nvSpPr>
      <dsp:spPr>
        <a:xfrm>
          <a:off x="6674344" y="196350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course_del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6674344" y="1963502"/>
        <a:ext cx="859930" cy="429965"/>
      </dsp:txXfrm>
    </dsp:sp>
    <dsp:sp modelId="{B8060A0E-3FCD-43C1-AB8B-A5A195169603}">
      <dsp:nvSpPr>
        <dsp:cNvPr id="0" name=""/>
        <dsp:cNvSpPr/>
      </dsp:nvSpPr>
      <dsp:spPr>
        <a:xfrm>
          <a:off x="6674344" y="2421432"/>
          <a:ext cx="859930" cy="4299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/>
            <a:t>course_mdy</a:t>
          </a:r>
          <a:r>
            <a:rPr lang="en-US" sz="800" b="0" i="0" kern="1200"/>
            <a:t>.php</a:t>
          </a:r>
          <a:endParaRPr lang="zh-TW" altLang="en-US" sz="800" kern="1200"/>
        </a:p>
      </dsp:txBody>
      <dsp:txXfrm>
        <a:off x="6674344" y="2421432"/>
        <a:ext cx="859930" cy="4299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template-word.dotx</Template>
  <TotalTime>169</TotalTime>
  <Pages>10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TheOne</dc:creator>
  <cp:keywords/>
  <dc:description/>
  <cp:lastModifiedBy>林一 </cp:lastModifiedBy>
  <cp:revision>12</cp:revision>
  <cp:lastPrinted>1899-12-31T16:00:00Z</cp:lastPrinted>
  <dcterms:created xsi:type="dcterms:W3CDTF">2022-11-12T13:29:00Z</dcterms:created>
  <dcterms:modified xsi:type="dcterms:W3CDTF">2022-11-12T16:38:00Z</dcterms:modified>
</cp:coreProperties>
</file>